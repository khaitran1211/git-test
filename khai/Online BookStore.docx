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610D30EC"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36D6948A" w14:textId="2B194C65" w:rsidR="000F1DCE" w:rsidRPr="00616989" w:rsidRDefault="000F1DCE" w:rsidP="00CB4A4D">
            <w:pPr>
              <w:spacing w:after="200"/>
              <w:rPr>
                <w:smallCaps/>
              </w:rPr>
            </w:pPr>
          </w:p>
        </w:tc>
      </w:tr>
      <w:tr w:rsidR="000F1DCE" w14:paraId="64D7B5D9"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521AAFD1" w14:textId="1C87ABE4" w:rsidR="000F1DCE" w:rsidRPr="00616989" w:rsidRDefault="002E4145" w:rsidP="00CB4A4D">
            <w:pPr>
              <w:spacing w:after="200"/>
              <w:rPr>
                <w:smallCaps/>
              </w:rPr>
            </w:pPr>
            <w:r>
              <w:rPr>
                <w:smallCaps/>
                <w:noProof/>
              </w:rPr>
              <mc:AlternateContent>
                <mc:Choice Requires="wps">
                  <w:drawing>
                    <wp:anchor distT="0" distB="0" distL="114300" distR="114300" simplePos="0" relativeHeight="251661312" behindDoc="0" locked="0" layoutInCell="1" allowOverlap="1" wp14:anchorId="3B233E76" wp14:editId="46B05782">
                      <wp:simplePos x="0" y="0"/>
                      <wp:positionH relativeFrom="column">
                        <wp:posOffset>798195</wp:posOffset>
                      </wp:positionH>
                      <wp:positionV relativeFrom="margin">
                        <wp:align>center</wp:align>
                      </wp:positionV>
                      <wp:extent cx="5219700" cy="12192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21970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46A56" w14:textId="63040F72" w:rsidR="005A0224" w:rsidRPr="002E4145" w:rsidRDefault="005A0224" w:rsidP="002E4145">
                                  <w:pPr>
                                    <w:jc w:val="center"/>
                                    <w:rPr>
                                      <w:b/>
                                      <w:color w:val="B7D438"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E4145">
                                    <w:rPr>
                                      <w:b/>
                                      <w:color w:val="B7D438"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Online Bookstore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B233E76" id="Rectangle 1" o:spid="_x0000_s1026" style="position:absolute;margin-left:62.85pt;margin-top:0;width:411pt;height:96pt;z-index:251661312;visibility:visible;mso-wrap-style:square;mso-wrap-distance-left:9pt;mso-wrap-distance-top:0;mso-wrap-distance-right:9pt;mso-wrap-distance-bottom:0;mso-position-horizontal:absolute;mso-position-horizontal-relative:text;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" fillcolor="#008890 [3204]" strokecolor="#004347 [1604]" strokeweight="1pt">
                      <v:textbox>
                        <w:txbxContent>
                          <w:p w14:paraId="67446A56" w14:textId="63040F72" w:rsidR="00AC0926" w:rsidRPr="002E4145" w:rsidRDefault="00AC0926" w:rsidP="002E4145">
                            <w:pPr>
                              <w:jc w:val="center"/>
                              <w:rPr>
                                <w:b/>
                                <w:color w:val="B7D438"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E4145">
                              <w:rPr>
                                <w:b/>
                                <w:color w:val="B7D438"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Online Bookstore</w:t>
                            </w:r>
                          </w:p>
                        </w:txbxContent>
                      </v:textbox>
                      <w10:wrap anchory="margin"/>
                    </v:rect>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3090CFC7"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42682644"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623FA88F" wp14:editId="3F326571">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60B34B" w14:textId="2902C934" w:rsidR="005A0224" w:rsidRPr="002E4145" w:rsidRDefault="005A0224" w:rsidP="00CB4A4D">
                                  <w:pPr>
                                    <w:pStyle w:val="Subtitle"/>
                                    <w:rPr>
                                      <w:rFonts w:ascii="Times New Roman" w:hAnsi="Times New Roman" w:cs="Times New Roman"/>
                                      <w:color w:val="FFFFFF" w:themeColor="background1"/>
                                      <w:sz w:val="60"/>
                                      <w:szCs w:val="60"/>
                                    </w:rPr>
                                  </w:pPr>
                                  <w:r w:rsidRPr="002E4145">
                                    <w:rPr>
                                      <w:rFonts w:ascii="Times New Roman" w:hAnsi="Times New Roman" w:cs="Times New Roman"/>
                                      <w:color w:val="FFFFFF" w:themeColor="background1"/>
                                      <w:sz w:val="60"/>
                                      <w:szCs w:val="60"/>
                                    </w:rPr>
                                    <w:t>Tổ 4 Nhóm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23FA88F" id="_x0000_t202" coordsize="21600,21600" o:spt="202" path="m,l,21600r21600,l21600,xe">
                      <v:stroke joinstyle="miter"/>
                      <v:path gradientshapeok="t" o:connecttype="rect"/>
                    </v:shapetype>
                    <v:shape id="Text Box 16"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vXfQ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DV8fvXfQIAAF0FAAAO&#10;AAAAAAAAAAAAAAAAAC4CAABkcnMvZTJvRG9jLnhtbFBLAQItABQABgAIAAAAIQCf4hch2gAAAAQB&#10;AAAPAAAAAAAAAAAAAAAAANcEAABkcnMvZG93bnJldi54bWxQSwUGAAAAAAQABADzAAAA3gUAAAAA&#10;" filled="f" stroked="f">
                      <v:textbox>
                        <w:txbxContent>
                          <w:p w14:paraId="2960B34B" w14:textId="2902C934" w:rsidR="00AC0926" w:rsidRPr="002E4145" w:rsidRDefault="00AC0926" w:rsidP="00CB4A4D">
                            <w:pPr>
                              <w:pStyle w:val="Subtitle"/>
                              <w:rPr>
                                <w:rFonts w:ascii="Times New Roman" w:hAnsi="Times New Roman" w:cs="Times New Roman"/>
                                <w:color w:val="FFFFFF" w:themeColor="background1"/>
                                <w:sz w:val="60"/>
                                <w:szCs w:val="60"/>
                              </w:rPr>
                            </w:pPr>
                            <w:r w:rsidRPr="002E4145">
                              <w:rPr>
                                <w:rFonts w:ascii="Times New Roman" w:hAnsi="Times New Roman" w:cs="Times New Roman"/>
                                <w:color w:val="FFFFFF" w:themeColor="background1"/>
                                <w:sz w:val="60"/>
                                <w:szCs w:val="60"/>
                              </w:rPr>
                              <w:t>Tổ 4 Nhóm 02</w:t>
                            </w:r>
                          </w:p>
                        </w:txbxContent>
                      </v:textbox>
                      <w10:anchorlock/>
                    </v:shape>
                  </w:pict>
                </mc:Fallback>
              </mc:AlternateContent>
            </w:r>
          </w:p>
        </w:tc>
      </w:tr>
    </w:tbl>
    <w:sdt>
      <w:sdtPr>
        <w:rPr>
          <w:rFonts w:ascii="Franklin Gothic Book" w:hAnsi="Franklin Gothic Book"/>
          <w:b/>
          <w:color w:val="00656B" w:themeColor="accent1" w:themeShade="BF"/>
          <w:spacing w:val="20"/>
          <w:sz w:val="56"/>
          <w:szCs w:val="32"/>
        </w:rPr>
        <w:id w:val="805429490"/>
        <w:docPartObj>
          <w:docPartGallery w:val="Cover Pages"/>
          <w:docPartUnique/>
        </w:docPartObj>
      </w:sdtPr>
      <w:sdtEndPr>
        <w:rPr>
          <w:rFonts w:ascii="Times New Roman" w:hAnsi="Times New Roman"/>
          <w:b w:val="0"/>
        </w:rPr>
      </w:sdtEndPr>
      <w:sdtContent>
        <w:p w14:paraId="3E7FCD4D" w14:textId="77D807FD" w:rsidR="00CB4A4D" w:rsidRDefault="00CB4A4D">
          <w:pPr>
            <w:spacing w:after="200"/>
            <w:rPr>
              <w:b/>
              <w:noProof/>
            </w:rPr>
          </w:pPr>
          <w:r>
            <w:rPr>
              <w:b/>
              <w:noProof/>
            </w:rPr>
            <w:drawing>
              <wp:anchor distT="0" distB="0" distL="114300" distR="114300" simplePos="0" relativeHeight="251658240" behindDoc="1" locked="0" layoutInCell="1" allowOverlap="1" wp14:anchorId="0B6A84AF" wp14:editId="1070DEE1">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9">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55232525" wp14:editId="3A02B62F">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938C810"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14:paraId="47F3CBCE" w14:textId="3E429CD7" w:rsidR="00FD71E8" w:rsidRDefault="00CB4A4D">
          <w:pPr>
            <w:spacing w:after="200"/>
            <w:rPr>
              <w:b/>
            </w:rPr>
          </w:pPr>
          <w:r>
            <w:rPr>
              <w:b/>
              <w:noProof/>
            </w:rPr>
            <mc:AlternateContent>
              <mc:Choice Requires="wps">
                <w:drawing>
                  <wp:anchor distT="0" distB="0" distL="114300" distR="114300" simplePos="0" relativeHeight="251657215" behindDoc="1" locked="0" layoutInCell="1" allowOverlap="1" wp14:anchorId="1245B2FA" wp14:editId="5BA12E86">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F14997" w14:textId="56A27294" w:rsidR="005A0224" w:rsidRDefault="005A0224" w:rsidP="002E4145">
                                <w:pPr>
                                  <w:jc w:val="center"/>
                                  <w:rPr>
                                    <w:color w:val="FFFFFF" w:themeColor="background1"/>
                                    <w:sz w:val="80"/>
                                    <w:szCs w:val="80"/>
                                  </w:rPr>
                                </w:pPr>
                                <w:r w:rsidRPr="002E4145">
                                  <w:rPr>
                                    <w:color w:val="FFFFFF" w:themeColor="background1"/>
                                    <w:sz w:val="80"/>
                                    <w:szCs w:val="80"/>
                                  </w:rPr>
                                  <w:t>Sofware Requirements Specification</w:t>
                                </w:r>
                              </w:p>
                              <w:p w14:paraId="31127188" w14:textId="2B9A391D" w:rsidR="005A0224" w:rsidRDefault="005A0224" w:rsidP="002E4145">
                                <w:pPr>
                                  <w:jc w:val="center"/>
                                  <w:rPr>
                                    <w:color w:val="FFFFFF" w:themeColor="background1"/>
                                    <w:sz w:val="80"/>
                                    <w:szCs w:val="80"/>
                                  </w:rPr>
                                </w:pPr>
                              </w:p>
                              <w:p w14:paraId="568DC4AE" w14:textId="77777777" w:rsidR="005A0224" w:rsidRPr="002E4145" w:rsidRDefault="005A0224" w:rsidP="002E4145">
                                <w:pPr>
                                  <w:jc w:val="center"/>
                                  <w:rPr>
                                    <w:color w:val="FFFFFF" w:themeColor="background1"/>
                                    <w:sz w:val="80"/>
                                    <w:szCs w:val="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245B2FA" id="Rectangle 8" o:spid="_x0000_s1028"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" fillcolor="#404040 [2429]" stroked="f" strokeweight="1pt">
                    <v:textbox>
                      <w:txbxContent>
                        <w:p w14:paraId="78F14997" w14:textId="56A27294" w:rsidR="00AC0926" w:rsidRDefault="00AC0926" w:rsidP="002E4145">
                          <w:pPr>
                            <w:jc w:val="center"/>
                            <w:rPr>
                              <w:color w:val="FFFFFF" w:themeColor="background1"/>
                              <w:sz w:val="80"/>
                              <w:szCs w:val="80"/>
                            </w:rPr>
                          </w:pPr>
                          <w:r w:rsidRPr="002E4145">
                            <w:rPr>
                              <w:color w:val="FFFFFF" w:themeColor="background1"/>
                              <w:sz w:val="80"/>
                              <w:szCs w:val="80"/>
                            </w:rPr>
                            <w:t>Sofware Requirements Specification</w:t>
                          </w:r>
                        </w:p>
                        <w:p w14:paraId="31127188" w14:textId="2B9A391D" w:rsidR="00AC0926" w:rsidRDefault="00AC0926" w:rsidP="002E4145">
                          <w:pPr>
                            <w:jc w:val="center"/>
                            <w:rPr>
                              <w:color w:val="FFFFFF" w:themeColor="background1"/>
                              <w:sz w:val="80"/>
                              <w:szCs w:val="80"/>
                            </w:rPr>
                          </w:pPr>
                        </w:p>
                        <w:p w14:paraId="568DC4AE" w14:textId="77777777" w:rsidR="00AC0926" w:rsidRPr="002E4145" w:rsidRDefault="00AC0926" w:rsidP="002E4145">
                          <w:pPr>
                            <w:jc w:val="center"/>
                            <w:rPr>
                              <w:color w:val="FFFFFF" w:themeColor="background1"/>
                              <w:sz w:val="80"/>
                              <w:szCs w:val="80"/>
                            </w:rPr>
                          </w:pPr>
                        </w:p>
                      </w:txbxContent>
                    </v:textbox>
                  </v:rect>
                </w:pict>
              </mc:Fallback>
            </mc:AlternateContent>
          </w:r>
          <w:r w:rsidR="00D73345">
            <w:rPr>
              <w:b/>
            </w:rPr>
            <w:t xml:space="preserve"> </w:t>
          </w:r>
          <w:r w:rsidR="00616989">
            <w:rPr>
              <w:b/>
            </w:rPr>
            <w:br w:type="page"/>
          </w:r>
        </w:p>
        <w:p w14:paraId="4EEB4BFD" w14:textId="77D807FD" w:rsidR="002E4145" w:rsidRDefault="00A15A5F" w:rsidP="002E4145">
          <w:pPr>
            <w:pStyle w:val="Heading1"/>
          </w:pPr>
        </w:p>
      </w:sdtContent>
    </w:sdt>
    <w:p w14:paraId="5B74E4F1" w14:textId="6AED9486" w:rsidR="000F1DCE" w:rsidRDefault="002E4145" w:rsidP="002E4145">
      <w:pPr>
        <w:pStyle w:val="Heading1"/>
      </w:pPr>
      <w:r>
        <w:t>Introduction</w:t>
      </w:r>
    </w:p>
    <w:p w14:paraId="3767C135" w14:textId="2AD5A0B7" w:rsidR="002E4145" w:rsidRPr="00EB53DF" w:rsidRDefault="002E4145" w:rsidP="0038093A">
      <w:pPr>
        <w:pStyle w:val="Heading2"/>
        <w:rPr>
          <w:szCs w:val="44"/>
          <w:u w:val="single"/>
        </w:rPr>
      </w:pPr>
      <w:r w:rsidRPr="00DA52D9">
        <w:rPr>
          <w:szCs w:val="44"/>
        </w:rPr>
        <w:t>Purpose</w:t>
      </w:r>
    </w:p>
    <w:p w14:paraId="28CD4A56" w14:textId="761A4C50" w:rsidR="002E4145" w:rsidRPr="00B720C8" w:rsidRDefault="002E4145" w:rsidP="002E4145">
      <w:pPr>
        <w:ind w:left="720"/>
        <w:rPr>
          <w:szCs w:val="28"/>
        </w:rPr>
      </w:pPr>
      <w:r w:rsidRPr="00B720C8">
        <w:rPr>
          <w:szCs w:val="28"/>
        </w:rPr>
        <w:t xml:space="preserve">Online bookstore tiết kiệm tối đa thời gian mua sách của khách hàng </w:t>
      </w:r>
      <w:r w:rsidR="0038093A" w:rsidRPr="00B720C8">
        <w:rPr>
          <w:szCs w:val="28"/>
        </w:rPr>
        <w:t>khác với hình thức mua hàng truyền thống tại cửa hàng. Hệ thống sẽ giúp ghi nhớ những đầu sách mà khách hàng đã mua khi mà họ đã đăng kí tài khoản. Thêm vào đó online bookstore còn giới thiệu những sách bán chạy trên thị trường cho khách hàng.</w:t>
      </w:r>
    </w:p>
    <w:p w14:paraId="0CA38CF5" w14:textId="77777777" w:rsidR="0038093A" w:rsidRPr="00B720C8" w:rsidRDefault="0038093A" w:rsidP="0038093A">
      <w:pPr>
        <w:pStyle w:val="Heading2"/>
        <w:tabs>
          <w:tab w:val="left" w:pos="2640"/>
        </w:tabs>
      </w:pPr>
      <w:r w:rsidRPr="00B720C8">
        <w:t>Scope</w:t>
      </w:r>
    </w:p>
    <w:p w14:paraId="4AA59665" w14:textId="2ACD3417" w:rsidR="00DA52D9" w:rsidRPr="00B720C8" w:rsidRDefault="00C71098" w:rsidP="00DA52D9">
      <w:pPr>
        <w:ind w:left="720"/>
        <w:rPr>
          <w:szCs w:val="28"/>
        </w:rPr>
      </w:pPr>
      <w:r w:rsidRPr="00B720C8">
        <w:rPr>
          <w:szCs w:val="28"/>
        </w:rPr>
        <w:t>Hệ thống</w:t>
      </w:r>
      <w:r w:rsidR="00B864F8" w:rsidRPr="00B720C8">
        <w:rPr>
          <w:szCs w:val="28"/>
        </w:rPr>
        <w:t xml:space="preserve"> tạo ra giỏ hàng để lưu trữ sách mà khách đã mua. Khách hàng có thể thêm và xóa.</w:t>
      </w:r>
    </w:p>
    <w:p w14:paraId="56A89392" w14:textId="7DE9919D" w:rsidR="00DA52D9" w:rsidRPr="00B720C8" w:rsidRDefault="00DA52D9" w:rsidP="00DA52D9">
      <w:pPr>
        <w:ind w:left="720"/>
        <w:rPr>
          <w:szCs w:val="28"/>
        </w:rPr>
      </w:pPr>
      <w:r w:rsidRPr="00B720C8">
        <w:rPr>
          <w:szCs w:val="28"/>
        </w:rPr>
        <w:t>Cập nhật những sách được mua nhiều nhất trong từng lĩnh vực.</w:t>
      </w:r>
    </w:p>
    <w:p w14:paraId="04843D88" w14:textId="59C010C8" w:rsidR="00DA52D9" w:rsidRPr="00B720C8" w:rsidRDefault="00DA52D9" w:rsidP="00DA52D9">
      <w:pPr>
        <w:ind w:left="720"/>
        <w:rPr>
          <w:szCs w:val="28"/>
        </w:rPr>
      </w:pPr>
      <w:r w:rsidRPr="00B720C8">
        <w:rPr>
          <w:szCs w:val="28"/>
        </w:rPr>
        <w:t>Khách hàng có thể đánh giá sản phẩm sau mỗi lần mua.</w:t>
      </w:r>
    </w:p>
    <w:p w14:paraId="44AED0ED" w14:textId="77777777" w:rsidR="00DA52D9" w:rsidRPr="00B720C8" w:rsidRDefault="00DA52D9" w:rsidP="00DA52D9">
      <w:pPr>
        <w:pStyle w:val="Heading2"/>
      </w:pPr>
      <w:r w:rsidRPr="00B720C8">
        <w:t>Definitions, Acronyms, and Abbreviations</w:t>
      </w:r>
    </w:p>
    <w:p w14:paraId="5D708257" w14:textId="77777777" w:rsidR="00DA52D9" w:rsidRPr="00B720C8" w:rsidRDefault="00DA52D9" w:rsidP="00DA52D9">
      <w:pPr>
        <w:ind w:left="720"/>
        <w:rPr>
          <w:szCs w:val="28"/>
        </w:rPr>
      </w:pPr>
      <w:r w:rsidRPr="00B720C8">
        <w:rPr>
          <w:szCs w:val="28"/>
        </w:rPr>
        <w:t>Admin: Administrator người điều hành hệ thống có thẩm quyền đến việc xóa, thêm, sửa đối với thành viên và sách.</w:t>
      </w:r>
    </w:p>
    <w:p w14:paraId="6E4CFA01" w14:textId="77777777" w:rsidR="00C71098" w:rsidRPr="00B720C8" w:rsidRDefault="00C71098" w:rsidP="00DA52D9">
      <w:pPr>
        <w:pStyle w:val="Heading2"/>
      </w:pPr>
      <w:r w:rsidRPr="00B720C8">
        <w:t>Reference</w:t>
      </w:r>
    </w:p>
    <w:p w14:paraId="33297BCB" w14:textId="560E15FA" w:rsidR="00C71098" w:rsidRPr="00B720C8" w:rsidRDefault="00C71098" w:rsidP="00C71098">
      <w:pPr>
        <w:ind w:left="720"/>
        <w:rPr>
          <w:szCs w:val="28"/>
        </w:rPr>
      </w:pPr>
      <w:r w:rsidRPr="00B720C8">
        <w:rPr>
          <w:szCs w:val="28"/>
        </w:rPr>
        <w:t>Thông tin sách từ trang chủ của nhà xuất bản</w:t>
      </w:r>
      <w:r w:rsidR="00242D76" w:rsidRPr="00B720C8">
        <w:rPr>
          <w:szCs w:val="28"/>
        </w:rPr>
        <w:t>.</w:t>
      </w:r>
      <w:r w:rsidRPr="00B720C8">
        <w:rPr>
          <w:szCs w:val="28"/>
        </w:rPr>
        <w:br/>
        <w:t>Các hệ thống bán sách online trên internet</w:t>
      </w:r>
      <w:r w:rsidR="00242D76" w:rsidRPr="00B720C8">
        <w:rPr>
          <w:szCs w:val="28"/>
        </w:rPr>
        <w:t>.</w:t>
      </w:r>
    </w:p>
    <w:p w14:paraId="658C1E32" w14:textId="77777777" w:rsidR="00242D76" w:rsidRPr="00B720C8" w:rsidRDefault="00242D76" w:rsidP="00242D76">
      <w:pPr>
        <w:pStyle w:val="Heading1"/>
      </w:pPr>
      <w:r w:rsidRPr="00B720C8">
        <w:t>Overall Description</w:t>
      </w:r>
    </w:p>
    <w:p w14:paraId="4657AD99" w14:textId="77777777" w:rsidR="00242D76" w:rsidRPr="00B720C8" w:rsidRDefault="00242D76" w:rsidP="00242D76">
      <w:pPr>
        <w:pStyle w:val="Heading2"/>
      </w:pPr>
      <w:r w:rsidRPr="00B720C8">
        <w:t>Product perspective</w:t>
      </w:r>
    </w:p>
    <w:p w14:paraId="158955D2" w14:textId="77777777" w:rsidR="00242D76" w:rsidRPr="00B720C8" w:rsidRDefault="00242D76" w:rsidP="00242D76">
      <w:pPr>
        <w:ind w:left="720"/>
        <w:rPr>
          <w:szCs w:val="28"/>
        </w:rPr>
      </w:pPr>
      <w:r w:rsidRPr="00B720C8">
        <w:rPr>
          <w:szCs w:val="28"/>
        </w:rPr>
        <w:t>Hệ thống nhắm đến việc trải nghiệm của khách hàng. Giúp cho khách hàng dễ dàng sử dụng.</w:t>
      </w:r>
    </w:p>
    <w:p w14:paraId="5A22BA1C" w14:textId="77777777" w:rsidR="006D5CD6" w:rsidRPr="00B720C8" w:rsidRDefault="006D5CD6" w:rsidP="006D5CD6">
      <w:pPr>
        <w:pStyle w:val="Heading2"/>
      </w:pPr>
      <w:r w:rsidRPr="00B720C8">
        <w:lastRenderedPageBreak/>
        <w:t>Product function</w:t>
      </w:r>
    </w:p>
    <w:p w14:paraId="7A626C68" w14:textId="77777777" w:rsidR="006D5CD6" w:rsidRPr="00B720C8" w:rsidRDefault="006D5CD6" w:rsidP="006D5CD6">
      <w:pPr>
        <w:rPr>
          <w:szCs w:val="28"/>
        </w:rPr>
      </w:pPr>
      <w:r w:rsidRPr="00B720C8">
        <w:tab/>
      </w:r>
      <w:r w:rsidRPr="00B720C8">
        <w:rPr>
          <w:szCs w:val="28"/>
        </w:rPr>
        <w:t xml:space="preserve">Hệ thống có các chứng năng như: tìm kiếm, lưu trữ thông tin khách hàng, </w:t>
      </w:r>
    </w:p>
    <w:p w14:paraId="782CBAFB" w14:textId="77777777" w:rsidR="006D5CD6" w:rsidRPr="00B720C8" w:rsidRDefault="006D5CD6" w:rsidP="006D5CD6">
      <w:pPr>
        <w:rPr>
          <w:szCs w:val="28"/>
        </w:rPr>
      </w:pPr>
      <w:r w:rsidRPr="00B720C8">
        <w:rPr>
          <w:szCs w:val="28"/>
        </w:rPr>
        <w:tab/>
        <w:t>thông những lần mua trước, quản lý sách và người dùng bởi admin…</w:t>
      </w:r>
    </w:p>
    <w:p w14:paraId="24A1AD22" w14:textId="77777777" w:rsidR="006D5CD6" w:rsidRPr="005653DB" w:rsidRDefault="006D5CD6" w:rsidP="006D5CD6">
      <w:pPr>
        <w:rPr>
          <w:szCs w:val="28"/>
        </w:rPr>
      </w:pPr>
    </w:p>
    <w:p w14:paraId="6A67BD1F" w14:textId="77777777" w:rsidR="006D5CD6" w:rsidRPr="005653DB" w:rsidRDefault="006D5CD6" w:rsidP="006D5CD6">
      <w:pPr>
        <w:pStyle w:val="Heading2"/>
        <w:rPr>
          <w:rFonts w:ascii="Calibri" w:hAnsi="Calibri"/>
        </w:rPr>
      </w:pPr>
      <w:r w:rsidRPr="005653DB">
        <w:t>User ch</w:t>
      </w:r>
      <w:r w:rsidRPr="005653DB">
        <w:rPr>
          <w:rFonts w:ascii="Calibri" w:hAnsi="Calibri"/>
        </w:rPr>
        <w:t>aracteristics</w:t>
      </w:r>
    </w:p>
    <w:p w14:paraId="04DFEA64" w14:textId="196E5E06" w:rsidR="006D5CD6" w:rsidRPr="00B720C8" w:rsidRDefault="00952359" w:rsidP="006D5CD6">
      <w:pPr>
        <w:ind w:left="720"/>
        <w:rPr>
          <w:szCs w:val="28"/>
        </w:rPr>
      </w:pPr>
      <w:r w:rsidRPr="00B720C8">
        <w:rPr>
          <w:szCs w:val="28"/>
        </w:rPr>
        <w:t>Khách hàng</w:t>
      </w:r>
      <w:r w:rsidR="006D5CD6" w:rsidRPr="00B720C8">
        <w:rPr>
          <w:szCs w:val="28"/>
        </w:rPr>
        <w:t>: có thể vào hệ thống đặt hàng và thanh toán.</w:t>
      </w:r>
      <w:r w:rsidR="006D5CD6" w:rsidRPr="00B720C8">
        <w:rPr>
          <w:szCs w:val="28"/>
        </w:rPr>
        <w:br/>
        <w:t>Thành viên: đặt hàng, thanh toán và có những ưu đãi của cửa hàng, được thông báo mỗi khi có ưu đãi.</w:t>
      </w:r>
    </w:p>
    <w:p w14:paraId="44654688" w14:textId="77777777" w:rsidR="006D5CD6" w:rsidRPr="00B720C8" w:rsidRDefault="006D5CD6" w:rsidP="006D5CD6">
      <w:pPr>
        <w:ind w:left="720"/>
        <w:rPr>
          <w:szCs w:val="28"/>
        </w:rPr>
      </w:pPr>
      <w:r w:rsidRPr="00B720C8">
        <w:rPr>
          <w:szCs w:val="28"/>
        </w:rPr>
        <w:t>Admin: là người điều khiển toàn bộ hệ thống.</w:t>
      </w:r>
    </w:p>
    <w:p w14:paraId="2FAB0DF6" w14:textId="16D02895" w:rsidR="006D5CD6" w:rsidRPr="00B720C8" w:rsidRDefault="00A108C2" w:rsidP="006D5CD6">
      <w:pPr>
        <w:rPr>
          <w:szCs w:val="28"/>
        </w:rPr>
      </w:pPr>
      <w:r w:rsidRPr="00B720C8">
        <w:rPr>
          <w:szCs w:val="28"/>
        </w:rPr>
        <w:tab/>
        <w:t>Nhà cung cấp: cung cấp sách cho cửa hàng.</w:t>
      </w:r>
    </w:p>
    <w:p w14:paraId="56BD1790" w14:textId="77777777" w:rsidR="006D5CD6" w:rsidRPr="00A108C2" w:rsidRDefault="006D5CD6" w:rsidP="006D5CD6">
      <w:pPr>
        <w:pStyle w:val="Heading2"/>
        <w:rPr>
          <w:lang w:val="fr-FR"/>
        </w:rPr>
      </w:pPr>
      <w:r w:rsidRPr="00A108C2">
        <w:rPr>
          <w:lang w:val="fr-FR"/>
        </w:rPr>
        <w:t>Constrains</w:t>
      </w:r>
    </w:p>
    <w:p w14:paraId="7488CE8B" w14:textId="77777777" w:rsidR="006D5CD6" w:rsidRPr="00ED5C73" w:rsidRDefault="006D5CD6" w:rsidP="006D5CD6">
      <w:pPr>
        <w:rPr>
          <w:szCs w:val="28"/>
          <w:lang w:val="fr-FR"/>
        </w:rPr>
      </w:pPr>
      <w:r w:rsidRPr="00A108C2">
        <w:rPr>
          <w:lang w:val="fr-FR"/>
        </w:rPr>
        <w:tab/>
      </w:r>
      <w:r w:rsidRPr="00ED5C73">
        <w:rPr>
          <w:szCs w:val="28"/>
          <w:lang w:val="fr-FR"/>
        </w:rPr>
        <w:t>Chưa hỗ trợ nhiều ngôn ngữ.</w:t>
      </w:r>
    </w:p>
    <w:p w14:paraId="0C432F2D" w14:textId="77777777" w:rsidR="006D5CD6" w:rsidRPr="00ED5C73" w:rsidRDefault="006D5CD6" w:rsidP="006D5CD6">
      <w:pPr>
        <w:pStyle w:val="Heading1"/>
        <w:rPr>
          <w:lang w:val="fr-FR"/>
        </w:rPr>
      </w:pPr>
      <w:r w:rsidRPr="00ED5C73">
        <w:rPr>
          <w:lang w:val="fr-FR"/>
        </w:rPr>
        <w:t>Specific requir</w:t>
      </w:r>
      <w:r w:rsidRPr="00ED5C73">
        <w:rPr>
          <w:rFonts w:ascii="Calibri" w:hAnsi="Calibri"/>
          <w:lang w:val="fr-FR"/>
        </w:rPr>
        <w:t>e</w:t>
      </w:r>
      <w:r w:rsidRPr="00ED5C73">
        <w:rPr>
          <w:lang w:val="fr-FR"/>
        </w:rPr>
        <w:t>ments</w:t>
      </w:r>
    </w:p>
    <w:p w14:paraId="3695D8AC" w14:textId="77777777" w:rsidR="006D5CD6" w:rsidRPr="00ED5C73" w:rsidRDefault="006D5CD6" w:rsidP="006D5CD6">
      <w:pPr>
        <w:pStyle w:val="Heading2"/>
        <w:rPr>
          <w:lang w:val="fr-FR"/>
        </w:rPr>
      </w:pPr>
      <w:r w:rsidRPr="00ED5C73">
        <w:rPr>
          <w:lang w:val="fr-FR"/>
        </w:rPr>
        <w:t>Functionality</w:t>
      </w:r>
    </w:p>
    <w:p w14:paraId="428371AC" w14:textId="77777777" w:rsidR="006D5CD6" w:rsidRPr="00ED5C73" w:rsidRDefault="006D5CD6" w:rsidP="006D5CD6">
      <w:pPr>
        <w:pStyle w:val="Heading4"/>
        <w:rPr>
          <w:lang w:val="fr-FR"/>
        </w:rPr>
      </w:pPr>
      <w:r w:rsidRPr="00ED5C73">
        <w:rPr>
          <w:lang w:val="fr-FR"/>
        </w:rPr>
        <w:t>Admin:</w:t>
      </w:r>
    </w:p>
    <w:p w14:paraId="33DCE70E" w14:textId="77777777" w:rsidR="00A108C2" w:rsidRPr="00ED5C73" w:rsidRDefault="00A108C2" w:rsidP="00A108C2">
      <w:pPr>
        <w:ind w:left="720"/>
        <w:rPr>
          <w:szCs w:val="28"/>
          <w:lang w:val="fr-FR"/>
        </w:rPr>
      </w:pPr>
      <w:r w:rsidRPr="00ED5C73">
        <w:rPr>
          <w:szCs w:val="28"/>
          <w:lang w:val="fr-FR"/>
        </w:rPr>
        <w:t>Quản lý dữ liệu: theo dỗi tất cả các dữ liệu về thành viên và sách có trong kho.</w:t>
      </w:r>
    </w:p>
    <w:p w14:paraId="1E928067" w14:textId="4B337A47" w:rsidR="00A108C2" w:rsidRPr="00ED5C73" w:rsidRDefault="00A108C2" w:rsidP="00A108C2">
      <w:pPr>
        <w:ind w:left="720"/>
        <w:rPr>
          <w:szCs w:val="28"/>
          <w:lang w:val="fr-FR"/>
        </w:rPr>
      </w:pPr>
      <w:r w:rsidRPr="00ED5C73">
        <w:rPr>
          <w:szCs w:val="28"/>
          <w:lang w:val="fr-FR"/>
        </w:rPr>
        <w:t>Liên hệ với nhà cung cấp và cho phép họ bán sách của họ sau khi đã kiểm tra.</w:t>
      </w:r>
    </w:p>
    <w:p w14:paraId="10E6C9A4" w14:textId="2AD48F57" w:rsidR="00A108C2" w:rsidRPr="00ED5C73" w:rsidRDefault="00A108C2" w:rsidP="00A108C2">
      <w:pPr>
        <w:ind w:left="720"/>
        <w:rPr>
          <w:szCs w:val="28"/>
          <w:lang w:val="fr-FR"/>
        </w:rPr>
      </w:pPr>
      <w:r w:rsidRPr="00ED5C73">
        <w:rPr>
          <w:szCs w:val="28"/>
          <w:lang w:val="fr-FR"/>
        </w:rPr>
        <w:t>Xem tất cả thông tin của sản phẩm và khách hàng.</w:t>
      </w:r>
    </w:p>
    <w:p w14:paraId="2642B8AE" w14:textId="175A3670" w:rsidR="00A108C2" w:rsidRDefault="00A108C2" w:rsidP="00A108C2">
      <w:pPr>
        <w:ind w:left="720"/>
        <w:rPr>
          <w:szCs w:val="28"/>
        </w:rPr>
      </w:pPr>
      <w:r>
        <w:rPr>
          <w:szCs w:val="28"/>
        </w:rPr>
        <w:t>Quảng cáo cho shop.</w:t>
      </w:r>
    </w:p>
    <w:p w14:paraId="7AE71A9C" w14:textId="692F653D" w:rsidR="00A108C2" w:rsidRDefault="00A108C2" w:rsidP="00A108C2">
      <w:pPr>
        <w:pStyle w:val="Heading4"/>
      </w:pPr>
      <w:r>
        <w:t>Khách hàng:</w:t>
      </w:r>
    </w:p>
    <w:p w14:paraId="5A4BC879" w14:textId="2E6563B1" w:rsidR="00A108C2" w:rsidRPr="00A108C2" w:rsidRDefault="00A108C2" w:rsidP="00A108C2">
      <w:pPr>
        <w:rPr>
          <w:szCs w:val="28"/>
        </w:rPr>
      </w:pPr>
      <w:r>
        <w:tab/>
      </w:r>
      <w:r>
        <w:rPr>
          <w:szCs w:val="28"/>
        </w:rPr>
        <w:t>Đăng kí, đăng nhập, mua hàng, xem chi tiết sản phẩm.</w:t>
      </w:r>
    </w:p>
    <w:p w14:paraId="06E6DBBA" w14:textId="08F7F2CC" w:rsidR="00A108C2" w:rsidRDefault="00952359" w:rsidP="00952359">
      <w:pPr>
        <w:pStyle w:val="Heading4"/>
      </w:pPr>
      <w:r>
        <w:lastRenderedPageBreak/>
        <w:t>Thành viên:</w:t>
      </w:r>
    </w:p>
    <w:p w14:paraId="2B2A3EF2" w14:textId="1D218F42" w:rsidR="00952359" w:rsidRDefault="00952359" w:rsidP="00952359">
      <w:pPr>
        <w:ind w:left="720"/>
      </w:pPr>
      <w:r>
        <w:t>Có chức năng như khác hàng, đánh giá sản phẩm và được nhận ưu đãi từ cửa hàng, thanh toán nhanh khi đặt hàng mà không cần điền thông tin.</w:t>
      </w:r>
    </w:p>
    <w:p w14:paraId="482A4322" w14:textId="4C3F8652" w:rsidR="00DA52D9" w:rsidRDefault="0048593B" w:rsidP="00952359">
      <w:pPr>
        <w:pStyle w:val="Heading4"/>
      </w:pPr>
      <w:r>
        <w:t>Chăm sóc khách hàng:</w:t>
      </w:r>
    </w:p>
    <w:p w14:paraId="3C10C8F0" w14:textId="4C85FF56" w:rsidR="0048593B" w:rsidRDefault="0048593B" w:rsidP="0048593B">
      <w:r>
        <w:tab/>
        <w:t>Nhận feedback từ khách hàng và đưa ra giải pháp.</w:t>
      </w:r>
    </w:p>
    <w:p w14:paraId="132CFFD8" w14:textId="21FD0A30" w:rsidR="00786ACC" w:rsidRDefault="008D0A5A" w:rsidP="00786ACC">
      <w:pPr>
        <w:pStyle w:val="Heading4"/>
      </w:pPr>
      <w:r>
        <w:t>Quản lý kho</w:t>
      </w:r>
      <w:r w:rsidR="00786ACC">
        <w:t>:</w:t>
      </w:r>
      <w:r w:rsidR="00786ACC">
        <w:tab/>
      </w:r>
    </w:p>
    <w:p w14:paraId="6C0DFF39" w14:textId="5B570C20" w:rsidR="00786ACC" w:rsidRDefault="00786ACC" w:rsidP="00786ACC">
      <w:r>
        <w:tab/>
      </w:r>
      <w:r w:rsidRPr="00786ACC">
        <w:t xml:space="preserve">Cập nhật trạng thái </w:t>
      </w:r>
      <w:r>
        <w:t>đơn hàng.</w:t>
      </w:r>
    </w:p>
    <w:p w14:paraId="35791253" w14:textId="565468DC" w:rsidR="008C6952" w:rsidRPr="008C6952" w:rsidRDefault="008C6952" w:rsidP="00786ACC">
      <w:r>
        <w:tab/>
      </w:r>
      <w:r w:rsidRPr="008C6952">
        <w:t xml:space="preserve">Cập nhật tình trạng </w:t>
      </w:r>
      <w:r>
        <w:t>sách trong kho.</w:t>
      </w:r>
    </w:p>
    <w:p w14:paraId="69EE89E7" w14:textId="01BCDD72" w:rsidR="0038093A" w:rsidRPr="008C6952" w:rsidRDefault="00ED5C73" w:rsidP="00CA0768">
      <w:pPr>
        <w:pStyle w:val="Heading2"/>
      </w:pPr>
      <w:r w:rsidRPr="008C6952">
        <w:t>Usability</w:t>
      </w:r>
    </w:p>
    <w:p w14:paraId="0AEE075E" w14:textId="30972D8C" w:rsidR="0038093A" w:rsidRPr="00734CC9" w:rsidRDefault="00ED5C73" w:rsidP="00ED5C73">
      <w:pPr>
        <w:ind w:left="720"/>
      </w:pPr>
      <w:r w:rsidRPr="00734CC9">
        <w:t>Hệ thống có thiết kế đơn giản dễ sử dụng cho khách hàng mới đến lần đâu và kể cả đội ngũ từ cửa hàng.</w:t>
      </w:r>
    </w:p>
    <w:p w14:paraId="41F4D56E" w14:textId="1C25C7BA" w:rsidR="00ED5C73" w:rsidRPr="00734CC9" w:rsidRDefault="00ED5C73" w:rsidP="00ED5C73">
      <w:pPr>
        <w:pStyle w:val="Heading2"/>
      </w:pPr>
      <w:r w:rsidRPr="00734CC9">
        <w:t>Reliability</w:t>
      </w:r>
    </w:p>
    <w:p w14:paraId="706BE9F5" w14:textId="36D74881" w:rsidR="00ED5C73" w:rsidRPr="00734CC9" w:rsidRDefault="00ED5C73" w:rsidP="00ED5C73">
      <w:r w:rsidRPr="00734CC9">
        <w:tab/>
        <w:t>Hệ thống được kiểm tra và backup định kì.</w:t>
      </w:r>
    </w:p>
    <w:p w14:paraId="7C054FA8" w14:textId="57443AB5" w:rsidR="00ED5C73" w:rsidRDefault="00CA0768" w:rsidP="00CA0768">
      <w:pPr>
        <w:pStyle w:val="Heading2"/>
      </w:pPr>
      <w:r w:rsidRPr="00CA0768">
        <w:t>Performance</w:t>
      </w:r>
    </w:p>
    <w:p w14:paraId="6892897C" w14:textId="08DD3F67" w:rsidR="002E4145" w:rsidRDefault="00CA0768" w:rsidP="002E4145">
      <w:r>
        <w:tab/>
        <w:t>Thời gian tìm kiếm không quá 3 giây.</w:t>
      </w:r>
    </w:p>
    <w:p w14:paraId="2AD604EC" w14:textId="0AD8E0BE" w:rsidR="00CA0768" w:rsidRDefault="00CA0768" w:rsidP="002E4145">
      <w:r>
        <w:tab/>
        <w:t>Thời gian hiện thông tin khách hàng lấy từ dữ liệu không quá 2s.</w:t>
      </w:r>
    </w:p>
    <w:p w14:paraId="3D328FA6" w14:textId="50D7BBA7" w:rsidR="00CA0768" w:rsidRDefault="00CA0768" w:rsidP="002E4145">
      <w:r>
        <w:tab/>
      </w:r>
      <w:r>
        <w:br/>
      </w:r>
    </w:p>
    <w:p w14:paraId="2F3D7A5D" w14:textId="52857F4D" w:rsidR="00CA0768" w:rsidRDefault="00CA0768" w:rsidP="00CA0768">
      <w:pPr>
        <w:pStyle w:val="Heading2"/>
      </w:pPr>
      <w:r>
        <w:t>Supportability</w:t>
      </w:r>
    </w:p>
    <w:p w14:paraId="66718E9A" w14:textId="527E6654" w:rsidR="00CA0768" w:rsidRDefault="00CA0768" w:rsidP="00CA0768">
      <w:r>
        <w:tab/>
        <w:t>HTML5/CSS và PHP</w:t>
      </w:r>
    </w:p>
    <w:p w14:paraId="56288360" w14:textId="6277FC03" w:rsidR="00CA0768" w:rsidRDefault="00CA0768" w:rsidP="00CA0768">
      <w:pPr>
        <w:pStyle w:val="Heading2"/>
      </w:pPr>
      <w:r>
        <w:t>Design Contrains</w:t>
      </w:r>
    </w:p>
    <w:p w14:paraId="300BF9F9" w14:textId="0AA30A5E" w:rsidR="00CA0768" w:rsidRDefault="00CA0768" w:rsidP="00CA0768">
      <w:r>
        <w:tab/>
        <w:t>Hệ thống hiện thông báo mỗi khi có lỗi trong quá trình xử lý.</w:t>
      </w:r>
    </w:p>
    <w:p w14:paraId="2BD173DE" w14:textId="2A1CFFDF" w:rsidR="00CA0768" w:rsidRDefault="00E03CAE" w:rsidP="00E03CAE">
      <w:pPr>
        <w:pStyle w:val="Heading2"/>
      </w:pPr>
      <w:r>
        <w:t>Interface</w:t>
      </w:r>
    </w:p>
    <w:p w14:paraId="3590DA11" w14:textId="688135E7" w:rsidR="00E03CAE" w:rsidRDefault="00E03CAE" w:rsidP="00E03CAE">
      <w:pPr>
        <w:pStyle w:val="Heading4"/>
      </w:pPr>
      <w:r>
        <w:lastRenderedPageBreak/>
        <w:tab/>
        <w:t>User Interface:</w:t>
      </w:r>
    </w:p>
    <w:p w14:paraId="3FFDCABD" w14:textId="2D8AAD5E" w:rsidR="00D8314E" w:rsidRPr="00D8314E" w:rsidRDefault="00D8314E" w:rsidP="00D8314E">
      <w:pPr>
        <w:pStyle w:val="Heading8"/>
      </w:pPr>
      <w:r>
        <w:tab/>
      </w:r>
      <w:r w:rsidR="00C70CBD">
        <w:t>Khách hàng:</w:t>
      </w:r>
    </w:p>
    <w:p w14:paraId="15694D2A" w14:textId="32B2EDA8" w:rsidR="00E03CAE" w:rsidRDefault="00E03CAE" w:rsidP="00E03CAE">
      <w:pPr>
        <w:ind w:firstLine="720"/>
      </w:pPr>
      <w:r w:rsidRPr="00E03CAE">
        <w:rPr>
          <w:b/>
        </w:rPr>
        <w:t xml:space="preserve">Đăng nhập: </w:t>
      </w:r>
      <w:r>
        <w:t>Màn hình đăng nhập bao gồm Tên đăng nhập/Emal, mật khẩu</w:t>
      </w:r>
    </w:p>
    <w:p w14:paraId="32273DD9" w14:textId="77777777" w:rsidR="00E03CAE" w:rsidRDefault="00E03CAE" w:rsidP="00E03CAE">
      <w:r>
        <w:tab/>
      </w:r>
      <w:r w:rsidRPr="00E03CAE">
        <w:t>còn có thể chọn th</w:t>
      </w:r>
      <w:r>
        <w:t xml:space="preserve">êm đăng kí nếu muốn. </w:t>
      </w:r>
      <w:r w:rsidRPr="00E03CAE">
        <w:t>Bên dưới là phần ‘Quên mật k</w:t>
      </w:r>
      <w:r>
        <w:t>hẩu’</w:t>
      </w:r>
    </w:p>
    <w:p w14:paraId="73A1E626" w14:textId="52EAFF5E" w:rsidR="00E03CAE" w:rsidRDefault="00E03CAE" w:rsidP="00734CC9">
      <w:pPr>
        <w:ind w:left="720"/>
      </w:pPr>
      <w:r w:rsidRPr="00E03CAE">
        <w:rPr>
          <w:b/>
        </w:rPr>
        <w:t>Đăng kí:</w:t>
      </w:r>
      <w:r>
        <w:rPr>
          <w:b/>
        </w:rPr>
        <w:t xml:space="preserve"> </w:t>
      </w:r>
      <w:r>
        <w:t>Màn hình đăng kí gồm có tên, email, mật khẩu, ngày sinh, địa chỉ…</w:t>
      </w:r>
      <w:r w:rsidR="004F66A0">
        <w:t xml:space="preserve"> Mọi thông tin đều phải hợp lệ.</w:t>
      </w:r>
      <w:r w:rsidR="004F66A0">
        <w:br/>
        <w:t>Khi khách hàng nhấn save hệ thống gửi mail xác nhận tới khách hàng để kích hoạt tài khoản</w:t>
      </w:r>
      <w:r w:rsidR="004F66A0">
        <w:br/>
      </w:r>
      <w:r w:rsidR="004F66A0" w:rsidRPr="004F66A0">
        <w:rPr>
          <w:b/>
        </w:rPr>
        <w:t>Thông tin cá nhân</w:t>
      </w:r>
      <w:r w:rsidR="004F66A0">
        <w:rPr>
          <w:b/>
        </w:rPr>
        <w:t xml:space="preserve">: </w:t>
      </w:r>
      <w:r w:rsidR="004F66A0">
        <w:t>Mọi thông tin khách hàng lúc đăng kí đều hiện ở</w:t>
      </w:r>
      <w:r w:rsidRPr="00E03CAE">
        <w:rPr>
          <w:b/>
        </w:rPr>
        <w:tab/>
      </w:r>
      <w:r w:rsidR="004F66A0">
        <w:t>đây. Khách hàng có thể sửa thông tin bằng cách ấn nút sửa ở cuối màn hình.</w:t>
      </w:r>
      <w:r w:rsidR="004F66A0">
        <w:br/>
        <w:t>Trong phần này còn có thêm ưu đãi cho khách hàng nếu có.</w:t>
      </w:r>
      <w:r w:rsidR="004F66A0">
        <w:br/>
      </w:r>
      <w:r w:rsidR="00734CC9">
        <w:rPr>
          <w:b/>
        </w:rPr>
        <w:t>Tìm Kiếm:</w:t>
      </w:r>
      <w:r w:rsidR="00734CC9">
        <w:rPr>
          <w:b/>
        </w:rPr>
        <w:tab/>
      </w:r>
      <w:r w:rsidR="00734CC9">
        <w:t>Khách hàng nhập thông tin sách mà khác hàng muốn tìm kiếm sau khi tìm kiếm khách hàng có thể lọc sản phẩm theo giá bán, nhà xuất bản,… trong trường hợp có sách trùng nhau</w:t>
      </w:r>
      <w:r w:rsidR="00734CC9">
        <w:br/>
      </w:r>
      <w:r w:rsidR="00734CC9">
        <w:rPr>
          <w:b/>
        </w:rPr>
        <w:t xml:space="preserve">Ưu thích: </w:t>
      </w:r>
      <w:r w:rsidR="00734CC9">
        <w:t>Khách hàng có thể thêm sách vào danh sách ưu thích của mình.</w:t>
      </w:r>
    </w:p>
    <w:p w14:paraId="1C5399E2" w14:textId="462C1E38" w:rsidR="00734CC9" w:rsidRDefault="00734CC9" w:rsidP="00734CC9">
      <w:pPr>
        <w:ind w:left="720"/>
      </w:pPr>
      <w:r>
        <w:rPr>
          <w:b/>
        </w:rPr>
        <w:t xml:space="preserve">Giỏ hàng: </w:t>
      </w:r>
      <w:r>
        <w:t>Những loại sách mà khách hàng mua sẽ được liệt kê. Khách hàng có thể xóa sách không muốn mua nữa trước khi thanh toán. Khi khách hàng đã quyết định ấn nút thanh toán thì hệ thống sẽ đưa khách hàng đến bước thanh toán.</w:t>
      </w:r>
    </w:p>
    <w:p w14:paraId="73FA727C" w14:textId="77777777" w:rsidR="0062370B" w:rsidRDefault="00734CC9" w:rsidP="0062370B">
      <w:pPr>
        <w:ind w:left="720"/>
      </w:pPr>
      <w:r>
        <w:rPr>
          <w:b/>
        </w:rPr>
        <w:t>Thanh toán:</w:t>
      </w:r>
      <w:r>
        <w:t xml:space="preserve"> Khách hàng có thể chọn một trong nhiều hình thức thanh toán</w:t>
      </w:r>
      <w:r w:rsidR="0062370B">
        <w:t>.</w:t>
      </w:r>
    </w:p>
    <w:p w14:paraId="25703A8E" w14:textId="2DC971B5" w:rsidR="0062370B" w:rsidRDefault="0062370B" w:rsidP="0062370B">
      <w:pPr>
        <w:ind w:left="720"/>
      </w:pPr>
      <w:r>
        <w:t>Khách hàng chọn thanh toán online phải được xác thực bởi ngân hàng</w:t>
      </w:r>
    </w:p>
    <w:p w14:paraId="15E93025" w14:textId="619A8DDF" w:rsidR="00CA0768" w:rsidRDefault="0062370B" w:rsidP="0062370B">
      <w:pPr>
        <w:ind w:firstLine="720"/>
      </w:pPr>
      <w:r>
        <w:t>Hệ thống sẽ báo ngày dự kiến giao hàng cho khách hàng.</w:t>
      </w:r>
    </w:p>
    <w:p w14:paraId="08CF0976" w14:textId="3CCD497C" w:rsidR="0062370B" w:rsidRDefault="0062370B" w:rsidP="0062370B">
      <w:pPr>
        <w:ind w:firstLine="720"/>
      </w:pPr>
      <w:r>
        <w:rPr>
          <w:b/>
        </w:rPr>
        <w:t xml:space="preserve">Liên hệ: </w:t>
      </w:r>
      <w:r>
        <w:t>Có thể để lại tin nhắn ở nút messenger hoặc liên hệ qua điện thoại</w:t>
      </w:r>
    </w:p>
    <w:p w14:paraId="2A88FC34" w14:textId="42E047D2" w:rsidR="0062370B" w:rsidRDefault="0062370B" w:rsidP="0062370B">
      <w:pPr>
        <w:ind w:firstLine="720"/>
      </w:pPr>
      <w:r>
        <w:t>Hoặc cũng có thể để lại đánh giá dưới sản phẩm yêu cầu được hỗ trợ.</w:t>
      </w:r>
    </w:p>
    <w:p w14:paraId="7EF5090E" w14:textId="2F3411F6" w:rsidR="0062370B" w:rsidRPr="0062370B" w:rsidRDefault="0062370B" w:rsidP="00C70CBD">
      <w:pPr>
        <w:pStyle w:val="Heading8"/>
        <w:ind w:firstLine="720"/>
      </w:pPr>
      <w:r>
        <w:t>Admin</w:t>
      </w:r>
    </w:p>
    <w:p w14:paraId="20693B72" w14:textId="021669A1" w:rsidR="00CA0768" w:rsidRDefault="0062370B" w:rsidP="002E4145">
      <w:r>
        <w:tab/>
      </w:r>
      <w:r w:rsidRPr="0062370B">
        <w:t>Admin login sử dụng màn hình login riêng và tr</w:t>
      </w:r>
      <w:r>
        <w:t xml:space="preserve">ang điều khiển của admin có </w:t>
      </w:r>
      <w:r>
        <w:tab/>
        <w:t>thể xem dữ liệu của khách hàng, sách và danh sách các nhà cung cấp.</w:t>
      </w:r>
      <w:r>
        <w:br/>
      </w:r>
      <w:r>
        <w:tab/>
        <w:t>Admin có thể chỉnh sửa các nội dung trên ngoại trừ thông tin khách hàng</w:t>
      </w:r>
    </w:p>
    <w:p w14:paraId="5507D328" w14:textId="74163802" w:rsidR="00D8314E" w:rsidRDefault="00D8314E" w:rsidP="00C70CBD">
      <w:pPr>
        <w:pStyle w:val="Heading8"/>
      </w:pPr>
      <w:r>
        <w:tab/>
        <w:t>Nhân viên chăm sóc khách hàng:</w:t>
      </w:r>
    </w:p>
    <w:p w14:paraId="136F8DC7" w14:textId="37A64EF4" w:rsidR="00D8314E" w:rsidRDefault="00D8314E" w:rsidP="00D8314E">
      <w:r>
        <w:lastRenderedPageBreak/>
        <w:tab/>
        <w:t xml:space="preserve">Có màn hình đăng nhập riêng cho phép nhân viên nhận feedback cũng như </w:t>
      </w:r>
    </w:p>
    <w:p w14:paraId="022FC1E8" w14:textId="7F46E36F" w:rsidR="00D8314E" w:rsidRDefault="00D8314E" w:rsidP="00D8314E">
      <w:r>
        <w:tab/>
        <w:t xml:space="preserve">Tin nhắn từ phía khách hàng. </w:t>
      </w:r>
    </w:p>
    <w:p w14:paraId="5D901D7F" w14:textId="5D6178E2" w:rsidR="008D0A5A" w:rsidRDefault="008D0A5A" w:rsidP="008D0A5A">
      <w:pPr>
        <w:pStyle w:val="Heading8"/>
      </w:pPr>
      <w:r>
        <w:tab/>
        <w:t>Quản lý kho:</w:t>
      </w:r>
    </w:p>
    <w:p w14:paraId="67EC3939" w14:textId="16A52FDA" w:rsidR="008D0A5A" w:rsidRDefault="008D0A5A" w:rsidP="008D0A5A">
      <w:r>
        <w:tab/>
        <w:t xml:space="preserve">Có màn hình đăng nhập riêng và có nhiệm vụ update trạng thái đơn hàng và </w:t>
      </w:r>
      <w:r>
        <w:tab/>
      </w:r>
    </w:p>
    <w:p w14:paraId="5A296AED" w14:textId="2A318591" w:rsidR="008D0A5A" w:rsidRPr="008D0A5A" w:rsidRDefault="008D0A5A" w:rsidP="008D0A5A">
      <w:r>
        <w:tab/>
        <w:t>Báo cáo tình trạng sách còn trong kho cho admin.</w:t>
      </w:r>
    </w:p>
    <w:p w14:paraId="40A22B94" w14:textId="59EFB372" w:rsidR="00D8314E" w:rsidRDefault="00D8314E" w:rsidP="00D8314E">
      <w:r>
        <w:tab/>
        <w:t>Cung cấp giải pháp cho khách hàng và liên lạc với admin.</w:t>
      </w:r>
      <w:r w:rsidR="00C70CBD">
        <w:br/>
      </w:r>
      <w:r w:rsidR="00C70CBD">
        <w:tab/>
      </w:r>
    </w:p>
    <w:p w14:paraId="25788B10" w14:textId="2B96CF8A" w:rsidR="00C70CBD" w:rsidRDefault="00C70CBD" w:rsidP="00C70CBD">
      <w:pPr>
        <w:pStyle w:val="Heading4"/>
      </w:pPr>
      <w:r>
        <w:tab/>
        <w:t>Hardware interface</w:t>
      </w:r>
    </w:p>
    <w:p w14:paraId="7AF62E34" w14:textId="0831B100" w:rsidR="00C70CBD" w:rsidRDefault="00C70CBD" w:rsidP="00C70CBD">
      <w:r>
        <w:tab/>
        <w:t>Hỗ trợ đồ họa</w:t>
      </w:r>
      <w:r>
        <w:br/>
      </w:r>
      <w:r>
        <w:tab/>
      </w:r>
    </w:p>
    <w:p w14:paraId="7009C4F8" w14:textId="3ED5140E" w:rsidR="00C70CBD" w:rsidRDefault="00C70CBD" w:rsidP="00C70CBD">
      <w:pPr>
        <w:pStyle w:val="Heading4"/>
      </w:pPr>
      <w:r>
        <w:tab/>
        <w:t>Sofware interface</w:t>
      </w:r>
    </w:p>
    <w:p w14:paraId="0F6F2AB7" w14:textId="5CAF109A" w:rsidR="00C70CBD" w:rsidRDefault="00C70CBD" w:rsidP="00C70CBD">
      <w:r>
        <w:tab/>
        <w:t>HTMl</w:t>
      </w:r>
      <w:r>
        <w:br/>
      </w:r>
      <w:r>
        <w:tab/>
        <w:t>Mysql</w:t>
      </w:r>
      <w:r>
        <w:br/>
      </w:r>
      <w:r>
        <w:tab/>
        <w:t>Window Server</w:t>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D70801">
        <w:rPr>
          <w:b/>
          <w:noProof/>
        </w:rPr>
        <w:lastRenderedPageBreak/>
        <w:drawing>
          <wp:anchor distT="0" distB="0" distL="114300" distR="114300" simplePos="0" relativeHeight="251664384" behindDoc="1" locked="0" layoutInCell="1" allowOverlap="1" wp14:anchorId="61CE4EF8" wp14:editId="76C72E60">
            <wp:simplePos x="0" y="0"/>
            <wp:positionH relativeFrom="page">
              <wp:posOffset>-3810</wp:posOffset>
            </wp:positionH>
            <wp:positionV relativeFrom="paragraph">
              <wp:posOffset>204470</wp:posOffset>
            </wp:positionV>
            <wp:extent cx="7776544" cy="5186855"/>
            <wp:effectExtent l="0" t="0" r="0" b="0"/>
            <wp:wrapNone/>
            <wp:docPr id="5" name="Picture 5"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9">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sidR="00D70801">
        <w:rPr>
          <w:b/>
          <w:noProof/>
        </w:rPr>
        <mc:AlternateContent>
          <mc:Choice Requires="wps">
            <w:drawing>
              <wp:anchor distT="0" distB="0" distL="114300" distR="114300" simplePos="0" relativeHeight="251665408" behindDoc="1" locked="0" layoutInCell="1" allowOverlap="1" wp14:anchorId="39F3C2BB" wp14:editId="7520F3F4">
                <wp:simplePos x="0" y="0"/>
                <wp:positionH relativeFrom="page">
                  <wp:align>right</wp:align>
                </wp:positionH>
                <wp:positionV relativeFrom="paragraph">
                  <wp:posOffset>-915670</wp:posOffset>
                </wp:positionV>
                <wp:extent cx="7776210" cy="1118870"/>
                <wp:effectExtent l="0" t="0" r="0" b="5080"/>
                <wp:wrapNone/>
                <wp:docPr id="3" name="Rectangle 3" descr="rectangle"/>
                <wp:cNvGraphicFramePr/>
                <a:graphic xmlns:a="http://schemas.openxmlformats.org/drawingml/2006/main">
                  <a:graphicData uri="http://schemas.microsoft.com/office/word/2010/wordprocessingShape">
                    <wps:wsp>
                      <wps:cNvSpPr/>
                      <wps:spPr>
                        <a:xfrm>
                          <a:off x="0" y="0"/>
                          <a:ext cx="7776210"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C011BD" w14:textId="77777777" w:rsidR="005A0224" w:rsidRDefault="005A0224" w:rsidP="00D708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9F3C2BB" id="Rectangle 3" o:spid="_x0000_s1029" alt="rectangle" style="position:absolute;margin-left:561.1pt;margin-top:-72.1pt;width:612.3pt;height:88.1pt;z-index:-25165107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" fillcolor="#008890 [3204]" stroked="f" strokeweight="1pt">
                <v:textbox>
                  <w:txbxContent>
                    <w:p w14:paraId="4FC011BD" w14:textId="77777777" w:rsidR="00AC0926" w:rsidRDefault="00AC0926" w:rsidP="00D70801">
                      <w:pPr>
                        <w:jc w:val="center"/>
                      </w:pPr>
                    </w:p>
                  </w:txbxContent>
                </v:textbox>
                <w10:wrap anchorx="page"/>
              </v:rect>
            </w:pict>
          </mc:Fallback>
        </mc:AlternateContent>
      </w:r>
      <w:r w:rsidR="00B84F25">
        <w:br/>
      </w:r>
      <w:r w:rsidR="00B84F25">
        <w:br/>
      </w:r>
      <w:r w:rsidR="00B84F25">
        <w:br/>
      </w:r>
      <w:r w:rsidR="00B84F25">
        <w:br/>
      </w:r>
      <w:r w:rsidR="00B84F25">
        <w:br/>
      </w:r>
      <w:r w:rsidR="00B84F25">
        <w:br/>
      </w:r>
      <w:r w:rsidR="00B84F25">
        <w:br/>
      </w:r>
      <w:r w:rsidR="00B84F25">
        <w:br/>
      </w:r>
    </w:p>
    <w:sdt>
      <w:sdtPr>
        <w:rPr>
          <w:rFonts w:ascii="Franklin Gothic Book" w:hAnsi="Franklin Gothic Book"/>
          <w:b/>
          <w:color w:val="00656B" w:themeColor="accent1" w:themeShade="BF"/>
          <w:spacing w:val="20"/>
          <w:sz w:val="56"/>
          <w:szCs w:val="32"/>
        </w:rPr>
        <w:id w:val="1539932306"/>
        <w:docPartObj>
          <w:docPartGallery w:val="Cover Pages"/>
          <w:docPartUnique/>
        </w:docPartObj>
      </w:sdtPr>
      <w:sdtEndPr>
        <w:rPr>
          <w:rFonts w:ascii="Times New Roman" w:hAnsi="Times New Roman"/>
          <w:b w:val="0"/>
        </w:rPr>
      </w:sdtEndPr>
      <w:sdtContent>
        <w:p w14:paraId="0413095D" w14:textId="7698A08A" w:rsidR="00B84F25" w:rsidRDefault="00B84F25" w:rsidP="00B84F25">
          <w:pPr>
            <w:spacing w:after="200"/>
            <w:rPr>
              <w:b/>
              <w:noProof/>
            </w:rPr>
          </w:pPr>
        </w:p>
        <w:p w14:paraId="695AF85E" w14:textId="77777777" w:rsidR="00B84F25" w:rsidRDefault="00B84F25" w:rsidP="00B84F25">
          <w:pPr>
            <w:spacing w:after="200"/>
            <w:rPr>
              <w:b/>
            </w:rPr>
          </w:pPr>
          <w:r>
            <w:rPr>
              <w:b/>
              <w:noProof/>
            </w:rPr>
            <mc:AlternateContent>
              <mc:Choice Requires="wps">
                <w:drawing>
                  <wp:anchor distT="0" distB="0" distL="114300" distR="114300" simplePos="0" relativeHeight="251663360" behindDoc="1" locked="0" layoutInCell="1" allowOverlap="1" wp14:anchorId="3FA687FF" wp14:editId="7EAFAD7B">
                    <wp:simplePos x="0" y="0"/>
                    <wp:positionH relativeFrom="page">
                      <wp:align>right</wp:align>
                    </wp:positionH>
                    <wp:positionV relativeFrom="paragraph">
                      <wp:posOffset>2829560</wp:posOffset>
                    </wp:positionV>
                    <wp:extent cx="7776210" cy="4272762"/>
                    <wp:effectExtent l="0" t="0" r="0" b="0"/>
                    <wp:wrapNone/>
                    <wp:docPr id="4" name="Rectangle 4"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7A8902" w14:textId="403A4D86" w:rsidR="005A0224" w:rsidRDefault="005A0224" w:rsidP="00B84F25">
                                <w:pPr>
                                  <w:jc w:val="center"/>
                                  <w:rPr>
                                    <w:color w:val="FFFFFF" w:themeColor="background1"/>
                                    <w:sz w:val="80"/>
                                    <w:szCs w:val="80"/>
                                  </w:rPr>
                                </w:pPr>
                                <w:r>
                                  <w:rPr>
                                    <w:color w:val="FFFFFF" w:themeColor="background1"/>
                                    <w:sz w:val="80"/>
                                    <w:szCs w:val="80"/>
                                  </w:rPr>
                                  <w:t>Use-case Specification</w:t>
                                </w:r>
                              </w:p>
                              <w:p w14:paraId="35E6F5D5" w14:textId="49E181F4" w:rsidR="005A0224" w:rsidRDefault="005A0224" w:rsidP="00B84F25">
                                <w:pPr>
                                  <w:jc w:val="center"/>
                                  <w:rPr>
                                    <w:color w:val="FFFFFF" w:themeColor="background1"/>
                                    <w:sz w:val="80"/>
                                    <w:szCs w:val="80"/>
                                  </w:rPr>
                                </w:pPr>
                                <w:r w:rsidRPr="00B84F25">
                                  <w:rPr>
                                    <w:noProof/>
                                    <w:color w:val="FFFFFF" w:themeColor="background1"/>
                                    <w:sz w:val="80"/>
                                    <w:szCs w:val="80"/>
                                  </w:rPr>
                                  <w:drawing>
                                    <wp:inline distT="0" distB="0" distL="0" distR="0" wp14:anchorId="6B435304" wp14:editId="10D4B771">
                                      <wp:extent cx="523875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7871B9A0" w14:textId="11C9853D" w:rsidR="005A0224" w:rsidRPr="002E4145" w:rsidRDefault="005A0224" w:rsidP="00B84F25">
                                <w:pPr>
                                  <w:jc w:val="center"/>
                                  <w:rPr>
                                    <w:color w:val="FFFFFF" w:themeColor="background1"/>
                                    <w:sz w:val="80"/>
                                    <w:szCs w:val="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FA687FF" id="Rectangle 4" o:spid="_x0000_s1030" alt="rectangle" style="position:absolute;margin-left:561.1pt;margin-top:222.8pt;width:612.3pt;height:336.45pt;z-index:-2516531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" fillcolor="#404040 [2429]" stroked="f" strokeweight="1pt">
                    <v:textbox>
                      <w:txbxContent>
                        <w:p w14:paraId="567A8902" w14:textId="403A4D86" w:rsidR="00AC0926" w:rsidRDefault="00AC0926" w:rsidP="00B84F25">
                          <w:pPr>
                            <w:jc w:val="center"/>
                            <w:rPr>
                              <w:color w:val="FFFFFF" w:themeColor="background1"/>
                              <w:sz w:val="80"/>
                              <w:szCs w:val="80"/>
                            </w:rPr>
                          </w:pPr>
                          <w:r>
                            <w:rPr>
                              <w:color w:val="FFFFFF" w:themeColor="background1"/>
                              <w:sz w:val="80"/>
                              <w:szCs w:val="80"/>
                            </w:rPr>
                            <w:t>Use-case Specification</w:t>
                          </w:r>
                        </w:p>
                        <w:p w14:paraId="35E6F5D5" w14:textId="49E181F4" w:rsidR="00AC0926" w:rsidRDefault="00AC0926" w:rsidP="00B84F25">
                          <w:pPr>
                            <w:jc w:val="center"/>
                            <w:rPr>
                              <w:color w:val="FFFFFF" w:themeColor="background1"/>
                              <w:sz w:val="80"/>
                              <w:szCs w:val="80"/>
                            </w:rPr>
                          </w:pPr>
                          <w:r w:rsidRPr="00B84F25">
                            <w:rPr>
                              <w:noProof/>
                              <w:color w:val="FFFFFF" w:themeColor="background1"/>
                              <w:sz w:val="80"/>
                              <w:szCs w:val="80"/>
                            </w:rPr>
                            <w:drawing>
                              <wp:inline distT="0" distB="0" distL="0" distR="0" wp14:anchorId="6B435304" wp14:editId="10D4B771">
                                <wp:extent cx="523875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7871B9A0" w14:textId="11C9853D" w:rsidR="00AC0926" w:rsidRPr="002E4145" w:rsidRDefault="00AC0926" w:rsidP="00B84F25">
                          <w:pPr>
                            <w:jc w:val="center"/>
                            <w:rPr>
                              <w:color w:val="FFFFFF" w:themeColor="background1"/>
                              <w:sz w:val="80"/>
                              <w:szCs w:val="80"/>
                            </w:rPr>
                          </w:pPr>
                        </w:p>
                      </w:txbxContent>
                    </v:textbox>
                    <w10:wrap anchorx="page"/>
                  </v:rect>
                </w:pict>
              </mc:Fallback>
            </mc:AlternateContent>
          </w:r>
          <w:r>
            <w:rPr>
              <w:b/>
            </w:rPr>
            <w:t xml:space="preserve"> </w:t>
          </w:r>
          <w:r>
            <w:rPr>
              <w:b/>
            </w:rPr>
            <w:br w:type="page"/>
          </w:r>
        </w:p>
        <w:p w14:paraId="61F72834" w14:textId="77777777" w:rsidR="00B84F25" w:rsidRDefault="00A15A5F" w:rsidP="00B84F25">
          <w:pPr>
            <w:pStyle w:val="Heading1"/>
            <w:rPr>
              <w:color w:val="000000" w:themeColor="text1"/>
              <w:spacing w:val="0"/>
              <w:sz w:val="28"/>
              <w:szCs w:val="20"/>
            </w:rPr>
          </w:pPr>
        </w:p>
      </w:sdtContent>
    </w:sdt>
    <w:p w14:paraId="17BCD40A" w14:textId="51A30823" w:rsidR="00B84F25" w:rsidRDefault="00B84F25" w:rsidP="00B84F25">
      <w:pPr>
        <w:pStyle w:val="Heading1"/>
      </w:pPr>
    </w:p>
    <w:p w14:paraId="28D3F7F6" w14:textId="48B1751F" w:rsidR="009D1E3A" w:rsidRPr="009D1E3A" w:rsidRDefault="009D1E3A" w:rsidP="00F304AB">
      <w:pPr>
        <w:pStyle w:val="Heading1"/>
      </w:pPr>
      <w:r w:rsidRPr="009D1E3A">
        <w:t>Name: Quên m</w:t>
      </w:r>
      <w:r w:rsidRPr="009D1E3A">
        <w:rPr>
          <w:rFonts w:ascii="Calibri" w:hAnsi="Calibri" w:cs="Calibri"/>
        </w:rPr>
        <w:t>ậ</w:t>
      </w:r>
      <w:r w:rsidRPr="009D1E3A">
        <w:t>t kh</w:t>
      </w:r>
      <w:r w:rsidRPr="009D1E3A">
        <w:rPr>
          <w:rFonts w:ascii="Calibri" w:hAnsi="Calibri" w:cs="Calibri"/>
        </w:rPr>
        <w:t>ẩ</w:t>
      </w:r>
      <w:r w:rsidRPr="009D1E3A">
        <w:t>u_Trần Văn</w:t>
      </w:r>
      <w:r>
        <w:t xml:space="preserve"> Khải</w:t>
      </w:r>
    </w:p>
    <w:p w14:paraId="66DC725B" w14:textId="77777777" w:rsidR="009D1E3A" w:rsidRPr="009D1E3A" w:rsidRDefault="009D1E3A" w:rsidP="009D1E3A">
      <w:pPr>
        <w:pStyle w:val="ListParagraph"/>
        <w:rPr>
          <w:lang w:val="fr-FR"/>
        </w:rPr>
      </w:pPr>
      <w:r>
        <w:rPr>
          <w:lang w:val="en-US"/>
        </w:rPr>
        <w:t>Actor: Khách hàng</w:t>
      </w:r>
      <w:r>
        <w:rPr>
          <w:lang w:val="en-US"/>
        </w:rPr>
        <w:br/>
        <w:t>Goal: Lấy lại mật khẩu mới.</w:t>
      </w:r>
      <w:r>
        <w:rPr>
          <w:lang w:val="en-US"/>
        </w:rPr>
        <w:br/>
      </w:r>
      <w:r w:rsidRPr="009D1E3A">
        <w:rPr>
          <w:lang w:val="fr-FR"/>
        </w:rPr>
        <w:t>Pre-condition: Đã có tài khoản.</w:t>
      </w:r>
    </w:p>
    <w:p w14:paraId="321BECAB" w14:textId="77777777" w:rsidR="009D1E3A" w:rsidRPr="009D1E3A" w:rsidRDefault="009D1E3A" w:rsidP="009D1E3A">
      <w:pPr>
        <w:pStyle w:val="ListParagraph"/>
        <w:rPr>
          <w:lang w:val="fr-FR"/>
        </w:rPr>
      </w:pPr>
      <w:r w:rsidRPr="009D1E3A">
        <w:rPr>
          <w:lang w:val="fr-FR"/>
        </w:rPr>
        <w:t xml:space="preserve">Description: </w:t>
      </w:r>
    </w:p>
    <w:p w14:paraId="74532D44" w14:textId="77777777" w:rsidR="009D1E3A" w:rsidRPr="009D1E3A" w:rsidRDefault="009D1E3A" w:rsidP="009D1E3A">
      <w:pPr>
        <w:pStyle w:val="ListParagraph"/>
        <w:numPr>
          <w:ilvl w:val="1"/>
          <w:numId w:val="29"/>
        </w:numPr>
        <w:rPr>
          <w:lang w:val="fr-FR"/>
        </w:rPr>
      </w:pPr>
      <w:r w:rsidRPr="009D1E3A">
        <w:rPr>
          <w:lang w:val="fr-FR"/>
        </w:rPr>
        <w:t xml:space="preserve">Khách hàng vào phần lấy lại mật khẩu ở trang đăng nhập. </w:t>
      </w:r>
    </w:p>
    <w:p w14:paraId="35FC7F0B" w14:textId="77777777" w:rsidR="009D1E3A" w:rsidRPr="009D1E3A" w:rsidRDefault="009D1E3A" w:rsidP="009D1E3A">
      <w:pPr>
        <w:pStyle w:val="ListParagraph"/>
        <w:numPr>
          <w:ilvl w:val="1"/>
          <w:numId w:val="29"/>
        </w:numPr>
        <w:rPr>
          <w:lang w:val="fr-FR"/>
        </w:rPr>
      </w:pPr>
      <w:r w:rsidRPr="009D1E3A">
        <w:rPr>
          <w:lang w:val="fr-FR"/>
        </w:rPr>
        <w:t>Nhập tài khoản của mình, hệ thống kiểm tra tài khoản.</w:t>
      </w:r>
    </w:p>
    <w:p w14:paraId="32A28DDB" w14:textId="77777777" w:rsidR="009D1E3A" w:rsidRPr="009D1E3A" w:rsidRDefault="009D1E3A" w:rsidP="009D1E3A">
      <w:pPr>
        <w:pStyle w:val="ListParagraph"/>
        <w:numPr>
          <w:ilvl w:val="1"/>
          <w:numId w:val="29"/>
        </w:numPr>
        <w:rPr>
          <w:lang w:val="fr-FR"/>
        </w:rPr>
      </w:pPr>
      <w:r w:rsidRPr="009D1E3A">
        <w:rPr>
          <w:lang w:val="fr-FR"/>
        </w:rPr>
        <w:t>Khách hàng  chọn phương thức quên mật khẩu theo số điện thoại hay theo email.</w:t>
      </w:r>
    </w:p>
    <w:p w14:paraId="2128E1A1" w14:textId="77777777" w:rsidR="009D1E3A" w:rsidRPr="009D1E3A" w:rsidRDefault="009D1E3A" w:rsidP="009D1E3A">
      <w:pPr>
        <w:pStyle w:val="ListParagraph"/>
        <w:numPr>
          <w:ilvl w:val="1"/>
          <w:numId w:val="29"/>
        </w:numPr>
        <w:rPr>
          <w:lang w:val="fr-FR"/>
        </w:rPr>
      </w:pPr>
      <w:r w:rsidRPr="009D1E3A">
        <w:rPr>
          <w:lang w:val="fr-FR"/>
        </w:rPr>
        <w:t>Hệ thống sinh mã OTP và gửi theo địa chỉ của khách hàng</w:t>
      </w:r>
    </w:p>
    <w:p w14:paraId="38649383" w14:textId="77777777" w:rsidR="009D1E3A" w:rsidRPr="009D1E3A" w:rsidRDefault="009D1E3A" w:rsidP="009D1E3A">
      <w:pPr>
        <w:pStyle w:val="ListParagraph"/>
        <w:numPr>
          <w:ilvl w:val="1"/>
          <w:numId w:val="29"/>
        </w:numPr>
        <w:rPr>
          <w:lang w:val="fr-FR"/>
        </w:rPr>
      </w:pPr>
      <w:r w:rsidRPr="009D1E3A">
        <w:rPr>
          <w:lang w:val="fr-FR"/>
        </w:rPr>
        <w:t>Khách hàng xác thực mã OTP</w:t>
      </w:r>
    </w:p>
    <w:p w14:paraId="057BE102" w14:textId="77777777" w:rsidR="009D1E3A" w:rsidRPr="009D1E3A" w:rsidRDefault="009D1E3A" w:rsidP="009D1E3A">
      <w:pPr>
        <w:pStyle w:val="ListParagraph"/>
        <w:numPr>
          <w:ilvl w:val="1"/>
          <w:numId w:val="29"/>
        </w:numPr>
        <w:rPr>
          <w:lang w:val="fr-FR"/>
        </w:rPr>
      </w:pPr>
      <w:r w:rsidRPr="009D1E3A">
        <w:rPr>
          <w:lang w:val="fr-FR"/>
        </w:rPr>
        <w:t>Khách hàng điền mật khẩu mới</w:t>
      </w:r>
    </w:p>
    <w:p w14:paraId="7C73CA16" w14:textId="77777777" w:rsidR="009D1E3A" w:rsidRPr="009D1E3A" w:rsidRDefault="009D1E3A" w:rsidP="009D1E3A">
      <w:pPr>
        <w:pStyle w:val="ListParagraph"/>
        <w:numPr>
          <w:ilvl w:val="1"/>
          <w:numId w:val="29"/>
        </w:numPr>
        <w:rPr>
          <w:lang w:val="fr-FR"/>
        </w:rPr>
      </w:pPr>
      <w:r w:rsidRPr="009D1E3A">
        <w:rPr>
          <w:lang w:val="fr-FR"/>
        </w:rPr>
        <w:t>Hệ thống lưu mật khẩu của khách hàng vào database</w:t>
      </w:r>
    </w:p>
    <w:p w14:paraId="011CAF53" w14:textId="77777777" w:rsidR="009D1E3A" w:rsidRDefault="009D1E3A" w:rsidP="009D1E3A">
      <w:pPr>
        <w:ind w:left="720"/>
      </w:pPr>
      <w:r>
        <w:t xml:space="preserve">Post-condition: </w:t>
      </w:r>
    </w:p>
    <w:p w14:paraId="447EA40C" w14:textId="77777777" w:rsidR="009D1E3A" w:rsidRDefault="009D1E3A" w:rsidP="009D1E3A">
      <w:pPr>
        <w:pStyle w:val="ListParagraph"/>
        <w:numPr>
          <w:ilvl w:val="0"/>
          <w:numId w:val="30"/>
        </w:numPr>
      </w:pPr>
      <w:r>
        <w:rPr>
          <w:lang w:val="en-US"/>
        </w:rPr>
        <w:t>Mật khẩu mới thay thế mật khẩu cũ</w:t>
      </w:r>
    </w:p>
    <w:p w14:paraId="4968303C" w14:textId="77777777" w:rsidR="009D1E3A" w:rsidRDefault="009D1E3A" w:rsidP="009D1E3A">
      <w:pPr>
        <w:ind w:left="720"/>
      </w:pPr>
      <w:r>
        <w:t>Variations:</w:t>
      </w:r>
    </w:p>
    <w:p w14:paraId="3D0F44DD" w14:textId="77777777" w:rsidR="009D1E3A" w:rsidRDefault="009D1E3A" w:rsidP="009D1E3A">
      <w:pPr>
        <w:pStyle w:val="ListParagraph"/>
        <w:numPr>
          <w:ilvl w:val="1"/>
          <w:numId w:val="31"/>
        </w:numPr>
        <w:rPr>
          <w:lang w:val="en-US"/>
        </w:rPr>
      </w:pPr>
      <w:r>
        <w:rPr>
          <w:lang w:val="en-US"/>
        </w:rPr>
        <w:t>Khách hàng đăng ký không đúng thông tin cá nhân sẽ không thể quên mật khẩu</w:t>
      </w:r>
    </w:p>
    <w:p w14:paraId="0DD1AEAD" w14:textId="77777777" w:rsidR="009D1E3A" w:rsidRDefault="009D1E3A" w:rsidP="009D1E3A">
      <w:pPr>
        <w:ind w:left="720"/>
      </w:pPr>
      <w:r>
        <w:t>Exception:</w:t>
      </w:r>
    </w:p>
    <w:p w14:paraId="4026D4E6" w14:textId="77777777" w:rsidR="009D1E3A" w:rsidRDefault="009D1E3A" w:rsidP="009D1E3A">
      <w:pPr>
        <w:pStyle w:val="ListParagraph"/>
        <w:ind w:left="2160"/>
        <w:rPr>
          <w:lang w:val="en-US"/>
        </w:rPr>
      </w:pPr>
    </w:p>
    <w:p w14:paraId="2CC26248" w14:textId="77777777" w:rsidR="009D1E3A" w:rsidRDefault="009D1E3A" w:rsidP="009D1E3A"/>
    <w:p w14:paraId="38413F1F" w14:textId="340EDBBA" w:rsidR="009D1E3A" w:rsidRDefault="009D1E3A" w:rsidP="009D1E3A">
      <w:pPr>
        <w:pStyle w:val="ListParagraph"/>
        <w:rPr>
          <w:lang w:val="en-US"/>
        </w:rPr>
      </w:pPr>
      <w:r>
        <w:rPr>
          <w:rStyle w:val="Heading1Char"/>
        </w:rPr>
        <w:lastRenderedPageBreak/>
        <w:t xml:space="preserve">Name: </w:t>
      </w:r>
      <w:r>
        <w:rPr>
          <w:rStyle w:val="Heading1Char"/>
          <w:lang w:val="en-US"/>
        </w:rPr>
        <w:t>Tìm kiếm sách_Trần Văn Khải</w:t>
      </w:r>
      <w:r>
        <w:rPr>
          <w:lang w:val="en-US"/>
        </w:rPr>
        <w:br/>
        <w:t xml:space="preserve">Actors: Khách hàng </w:t>
      </w:r>
      <w:r>
        <w:rPr>
          <w:lang w:val="en-US"/>
        </w:rPr>
        <w:br/>
        <w:t xml:space="preserve">Goal: Khách hàng dễ dàng tìm kiếm được cuốn sách mình mong muốn </w:t>
      </w:r>
    </w:p>
    <w:p w14:paraId="3A1F4F5F" w14:textId="77777777" w:rsidR="009D1E3A" w:rsidRPr="009D1E3A" w:rsidRDefault="009D1E3A" w:rsidP="009D1E3A">
      <w:pPr>
        <w:pStyle w:val="ListParagraph"/>
        <w:rPr>
          <w:lang w:val="fr-FR"/>
        </w:rPr>
      </w:pPr>
      <w:r w:rsidRPr="009D1E3A">
        <w:rPr>
          <w:lang w:val="fr-FR"/>
        </w:rPr>
        <w:t>Pre-condition: Sách phải tồn tại.</w:t>
      </w:r>
      <w:r w:rsidRPr="009D1E3A">
        <w:rPr>
          <w:lang w:val="fr-FR"/>
        </w:rPr>
        <w:br/>
        <w:t>Description:</w:t>
      </w:r>
    </w:p>
    <w:p w14:paraId="5E34B172" w14:textId="77777777" w:rsidR="009D1E3A" w:rsidRDefault="009D1E3A" w:rsidP="009D1E3A">
      <w:pPr>
        <w:pStyle w:val="ListParagraph"/>
        <w:numPr>
          <w:ilvl w:val="1"/>
          <w:numId w:val="31"/>
        </w:numPr>
        <w:rPr>
          <w:lang w:val="en-US"/>
        </w:rPr>
      </w:pPr>
      <w:r>
        <w:rPr>
          <w:lang w:val="en-US"/>
        </w:rPr>
        <w:t>Hệ thống hiện form tìm kiếm</w:t>
      </w:r>
    </w:p>
    <w:p w14:paraId="26885CA0" w14:textId="77777777" w:rsidR="009D1E3A" w:rsidRDefault="009D1E3A" w:rsidP="009D1E3A">
      <w:pPr>
        <w:pStyle w:val="ListParagraph"/>
        <w:numPr>
          <w:ilvl w:val="1"/>
          <w:numId w:val="31"/>
        </w:numPr>
        <w:rPr>
          <w:lang w:val="en-US"/>
        </w:rPr>
      </w:pPr>
      <w:r>
        <w:rPr>
          <w:lang w:val="en-US"/>
        </w:rPr>
        <w:t>Khách hàng điền form</w:t>
      </w:r>
    </w:p>
    <w:p w14:paraId="5856236A" w14:textId="77777777" w:rsidR="009D1E3A" w:rsidRDefault="009D1E3A" w:rsidP="009D1E3A">
      <w:pPr>
        <w:pStyle w:val="ListParagraph"/>
        <w:numPr>
          <w:ilvl w:val="1"/>
          <w:numId w:val="31"/>
        </w:numPr>
        <w:rPr>
          <w:lang w:val="en-US"/>
        </w:rPr>
      </w:pPr>
      <w:r>
        <w:rPr>
          <w:lang w:val="en-US"/>
        </w:rPr>
        <w:t>Hệ thống tìm kiếm các sản phẩm có tên hoặc nội dung liên quan tới từ khóa tìm kiếm của khách hàng</w:t>
      </w:r>
    </w:p>
    <w:p w14:paraId="7B9989AC" w14:textId="77777777" w:rsidR="009D1E3A" w:rsidRDefault="009D1E3A" w:rsidP="009D1E3A">
      <w:pPr>
        <w:pStyle w:val="ListParagraph"/>
        <w:numPr>
          <w:ilvl w:val="1"/>
          <w:numId w:val="31"/>
        </w:numPr>
        <w:rPr>
          <w:lang w:val="en-US"/>
        </w:rPr>
      </w:pPr>
      <w:r>
        <w:rPr>
          <w:lang w:val="en-US"/>
        </w:rPr>
        <w:t>Hệ thống hiển thị các sản phẩm có từ khóa cần tìm kiếm</w:t>
      </w:r>
    </w:p>
    <w:p w14:paraId="4C438877" w14:textId="77777777" w:rsidR="009D1E3A" w:rsidRDefault="009D1E3A" w:rsidP="009D1E3A">
      <w:pPr>
        <w:ind w:left="720"/>
      </w:pPr>
      <w:r>
        <w:t>Post-condition:</w:t>
      </w:r>
    </w:p>
    <w:p w14:paraId="55D7162B" w14:textId="77777777" w:rsidR="009D1E3A" w:rsidRDefault="009D1E3A" w:rsidP="009D1E3A">
      <w:pPr>
        <w:pStyle w:val="ListParagraph"/>
        <w:numPr>
          <w:ilvl w:val="0"/>
          <w:numId w:val="32"/>
        </w:numPr>
        <w:rPr>
          <w:lang w:val="en-US"/>
        </w:rPr>
      </w:pPr>
      <w:r>
        <w:rPr>
          <w:lang w:val="en-US"/>
        </w:rPr>
        <w:t>Xem chi tiết sản phẩm</w:t>
      </w:r>
    </w:p>
    <w:p w14:paraId="377A60C3" w14:textId="77777777" w:rsidR="009D1E3A" w:rsidRDefault="009D1E3A" w:rsidP="009D1E3A">
      <w:pPr>
        <w:pStyle w:val="ListParagraph"/>
        <w:ind w:left="2160"/>
        <w:rPr>
          <w:lang w:val="en-US"/>
        </w:rPr>
      </w:pPr>
    </w:p>
    <w:p w14:paraId="6CDEFD51" w14:textId="77777777" w:rsidR="009D1E3A" w:rsidRDefault="009D1E3A" w:rsidP="009D1E3A">
      <w:pPr>
        <w:ind w:left="720"/>
      </w:pPr>
      <w:r>
        <w:t>Variations:</w:t>
      </w:r>
    </w:p>
    <w:p w14:paraId="41A8FC85" w14:textId="77777777" w:rsidR="009D1E3A" w:rsidRDefault="009D1E3A" w:rsidP="009D1E3A">
      <w:pPr>
        <w:pStyle w:val="ListParagraph"/>
        <w:numPr>
          <w:ilvl w:val="0"/>
          <w:numId w:val="32"/>
        </w:numPr>
        <w:rPr>
          <w:lang w:val="en-US"/>
        </w:rPr>
      </w:pPr>
      <w:r>
        <w:rPr>
          <w:lang w:val="en-US"/>
        </w:rPr>
        <w:t>Sản phẩm không tồn tại trong cơ sở dữ liệu</w:t>
      </w:r>
    </w:p>
    <w:p w14:paraId="0AEC49F8" w14:textId="77777777" w:rsidR="009D1E3A" w:rsidRDefault="009D1E3A" w:rsidP="009D1E3A">
      <w:pPr>
        <w:ind w:left="720"/>
      </w:pPr>
      <w:r>
        <w:br/>
      </w:r>
      <w:r>
        <w:br/>
      </w:r>
    </w:p>
    <w:p w14:paraId="25DE65CB" w14:textId="7D632E4F" w:rsidR="009D1E3A" w:rsidRDefault="009D1E3A" w:rsidP="009D1E3A">
      <w:pPr>
        <w:pStyle w:val="Heading1"/>
        <w:ind w:left="720"/>
      </w:pPr>
      <w:r>
        <w:t>Name: Phản hồi khách hàng_Trần Văn Khải</w:t>
      </w:r>
    </w:p>
    <w:p w14:paraId="5FF3E726" w14:textId="77777777" w:rsidR="009D1E3A" w:rsidRDefault="009D1E3A" w:rsidP="009D1E3A">
      <w:r>
        <w:tab/>
        <w:t>Actor: Khách hàng, chăm sóc khách hàng</w:t>
      </w:r>
    </w:p>
    <w:p w14:paraId="2AF784CF" w14:textId="77777777" w:rsidR="009D1E3A" w:rsidRDefault="009D1E3A" w:rsidP="009D1E3A">
      <w:r>
        <w:tab/>
        <w:t>Goal: Đưa ra giải pháp nhằm vừa lòng khách hàng</w:t>
      </w:r>
    </w:p>
    <w:p w14:paraId="74AEB12B" w14:textId="77777777" w:rsidR="009D1E3A" w:rsidRDefault="009D1E3A" w:rsidP="009D1E3A">
      <w:r>
        <w:tab/>
        <w:t>Pre-condition: Khách hàng để lại feedback trên hệ thống</w:t>
      </w:r>
    </w:p>
    <w:p w14:paraId="6CCFB2C2" w14:textId="77777777" w:rsidR="009D1E3A" w:rsidRDefault="009D1E3A" w:rsidP="009D1E3A">
      <w:r>
        <w:tab/>
        <w:t xml:space="preserve">Description: </w:t>
      </w:r>
    </w:p>
    <w:p w14:paraId="7709AB4B" w14:textId="77777777" w:rsidR="009D1E3A" w:rsidRDefault="009D1E3A" w:rsidP="009D1E3A">
      <w:pPr>
        <w:pStyle w:val="ListParagraph"/>
        <w:numPr>
          <w:ilvl w:val="0"/>
          <w:numId w:val="33"/>
        </w:numPr>
      </w:pPr>
      <w:r>
        <w:rPr>
          <w:lang w:val="en-US"/>
        </w:rPr>
        <w:t>Khách hàng để lại feedback ở phần đánh giá của sản phẩm</w:t>
      </w:r>
    </w:p>
    <w:p w14:paraId="48FD4EF6" w14:textId="77777777" w:rsidR="009D1E3A" w:rsidRDefault="009D1E3A" w:rsidP="009D1E3A">
      <w:pPr>
        <w:pStyle w:val="ListParagraph"/>
        <w:numPr>
          <w:ilvl w:val="0"/>
          <w:numId w:val="33"/>
        </w:numPr>
      </w:pPr>
      <w:r w:rsidRPr="009D1E3A">
        <w:lastRenderedPageBreak/>
        <w:t>Nếu chưa đăng nhập, hệ thống yêu cầu khách hàng đăng nhập sau khi đăng nhập quay trở lại trang feedback sản phẩm</w:t>
      </w:r>
    </w:p>
    <w:p w14:paraId="38CB10CE" w14:textId="77777777" w:rsidR="009D1E3A" w:rsidRDefault="009D1E3A" w:rsidP="009D1E3A">
      <w:pPr>
        <w:pStyle w:val="ListParagraph"/>
        <w:numPr>
          <w:ilvl w:val="0"/>
          <w:numId w:val="33"/>
        </w:numPr>
      </w:pPr>
      <w:r>
        <w:t>Nv chăm sóc khách hàng đăng nhập màn hình riêng</w:t>
      </w:r>
    </w:p>
    <w:p w14:paraId="615075B7" w14:textId="77777777" w:rsidR="009D1E3A" w:rsidRDefault="009D1E3A" w:rsidP="009D1E3A">
      <w:pPr>
        <w:pStyle w:val="ListParagraph"/>
        <w:numPr>
          <w:ilvl w:val="0"/>
          <w:numId w:val="33"/>
        </w:numPr>
      </w:pPr>
      <w:r>
        <w:t>Nv nhận được thông báo có feed back ở phần thông báo</w:t>
      </w:r>
    </w:p>
    <w:p w14:paraId="66C0E73D" w14:textId="77777777" w:rsidR="009D1E3A" w:rsidRDefault="009D1E3A" w:rsidP="009D1E3A">
      <w:pPr>
        <w:pStyle w:val="ListParagraph"/>
        <w:numPr>
          <w:ilvl w:val="0"/>
          <w:numId w:val="33"/>
        </w:numPr>
      </w:pPr>
      <w:r>
        <w:t>Nv để lại giải pháp ở phần đánh giá của mình.</w:t>
      </w:r>
    </w:p>
    <w:p w14:paraId="1173EF5F" w14:textId="6F79ECDA" w:rsidR="009D1E3A" w:rsidRPr="001E3063" w:rsidRDefault="009D1E3A" w:rsidP="009D1E3A">
      <w:pPr>
        <w:pStyle w:val="ListParagraph"/>
        <w:numPr>
          <w:ilvl w:val="0"/>
          <w:numId w:val="33"/>
        </w:numPr>
      </w:pPr>
      <w:r>
        <w:rPr>
          <w:lang w:val="en-US"/>
        </w:rPr>
        <w:t>Nv lưu.</w:t>
      </w:r>
    </w:p>
    <w:p w14:paraId="41E6AB6F" w14:textId="77777777" w:rsidR="002B2A7C" w:rsidRDefault="002B2A7C" w:rsidP="009D1E3A">
      <w:pPr>
        <w:spacing w:line="256" w:lineRule="auto"/>
        <w:rPr>
          <w:sz w:val="32"/>
          <w:szCs w:val="32"/>
        </w:rPr>
      </w:pPr>
    </w:p>
    <w:p w14:paraId="4F5B88ED" w14:textId="77777777" w:rsidR="00F304AB" w:rsidRDefault="00F304AB" w:rsidP="009D1E3A">
      <w:pPr>
        <w:spacing w:line="256" w:lineRule="auto"/>
        <w:rPr>
          <w:sz w:val="32"/>
          <w:szCs w:val="32"/>
        </w:rPr>
      </w:pPr>
    </w:p>
    <w:p w14:paraId="05A0C9D6" w14:textId="77777777" w:rsidR="00F304AB" w:rsidRDefault="00F304AB" w:rsidP="009D1E3A">
      <w:pPr>
        <w:spacing w:line="256" w:lineRule="auto"/>
        <w:rPr>
          <w:sz w:val="32"/>
          <w:szCs w:val="32"/>
        </w:rPr>
      </w:pPr>
    </w:p>
    <w:p w14:paraId="046BD323" w14:textId="77777777" w:rsidR="00F304AB" w:rsidRDefault="00F304AB" w:rsidP="009D1E3A">
      <w:pPr>
        <w:spacing w:line="256" w:lineRule="auto"/>
        <w:rPr>
          <w:sz w:val="32"/>
          <w:szCs w:val="32"/>
        </w:rPr>
      </w:pPr>
    </w:p>
    <w:p w14:paraId="378FA8A0" w14:textId="77777777" w:rsidR="00F304AB" w:rsidRDefault="00F304AB" w:rsidP="009D1E3A">
      <w:pPr>
        <w:spacing w:line="256" w:lineRule="auto"/>
        <w:rPr>
          <w:sz w:val="32"/>
          <w:szCs w:val="32"/>
        </w:rPr>
      </w:pPr>
    </w:p>
    <w:p w14:paraId="1D44E3D5" w14:textId="77777777" w:rsidR="00F304AB" w:rsidRDefault="00F304AB" w:rsidP="009D1E3A">
      <w:pPr>
        <w:spacing w:line="256" w:lineRule="auto"/>
        <w:rPr>
          <w:sz w:val="32"/>
          <w:szCs w:val="32"/>
        </w:rPr>
      </w:pPr>
    </w:p>
    <w:p w14:paraId="76E536D2" w14:textId="77777777" w:rsidR="00F304AB" w:rsidRDefault="00F304AB" w:rsidP="009D1E3A">
      <w:pPr>
        <w:spacing w:line="256" w:lineRule="auto"/>
        <w:rPr>
          <w:sz w:val="32"/>
          <w:szCs w:val="32"/>
        </w:rPr>
      </w:pPr>
    </w:p>
    <w:p w14:paraId="52750B54" w14:textId="77777777" w:rsidR="00F304AB" w:rsidRDefault="00F304AB" w:rsidP="009D1E3A">
      <w:pPr>
        <w:spacing w:line="256" w:lineRule="auto"/>
        <w:rPr>
          <w:sz w:val="32"/>
          <w:szCs w:val="32"/>
        </w:rPr>
      </w:pPr>
    </w:p>
    <w:p w14:paraId="6F4064DD" w14:textId="77777777" w:rsidR="00F304AB" w:rsidRDefault="00F304AB" w:rsidP="009D1E3A">
      <w:pPr>
        <w:spacing w:line="256" w:lineRule="auto"/>
        <w:rPr>
          <w:sz w:val="32"/>
          <w:szCs w:val="32"/>
        </w:rPr>
      </w:pPr>
    </w:p>
    <w:p w14:paraId="146A59D7" w14:textId="77777777" w:rsidR="00F304AB" w:rsidRDefault="00F304AB" w:rsidP="009D1E3A">
      <w:pPr>
        <w:spacing w:line="256" w:lineRule="auto"/>
        <w:rPr>
          <w:sz w:val="32"/>
          <w:szCs w:val="32"/>
        </w:rPr>
      </w:pPr>
    </w:p>
    <w:p w14:paraId="4F0541C8" w14:textId="77777777" w:rsidR="00F304AB" w:rsidRDefault="00F304AB" w:rsidP="009D1E3A">
      <w:pPr>
        <w:spacing w:line="256" w:lineRule="auto"/>
        <w:rPr>
          <w:sz w:val="32"/>
          <w:szCs w:val="32"/>
        </w:rPr>
      </w:pPr>
    </w:p>
    <w:p w14:paraId="17B963BC" w14:textId="77777777" w:rsidR="00F304AB" w:rsidRDefault="00F304AB" w:rsidP="009D1E3A">
      <w:pPr>
        <w:spacing w:line="256" w:lineRule="auto"/>
        <w:rPr>
          <w:sz w:val="32"/>
          <w:szCs w:val="32"/>
        </w:rPr>
      </w:pPr>
    </w:p>
    <w:p w14:paraId="3E33E11D" w14:textId="77777777" w:rsidR="00F304AB" w:rsidRDefault="00F304AB" w:rsidP="009D1E3A">
      <w:pPr>
        <w:spacing w:line="256" w:lineRule="auto"/>
        <w:rPr>
          <w:sz w:val="32"/>
          <w:szCs w:val="32"/>
        </w:rPr>
      </w:pPr>
    </w:p>
    <w:p w14:paraId="674FE9C1" w14:textId="77777777" w:rsidR="00F304AB" w:rsidRDefault="00F304AB" w:rsidP="009D1E3A">
      <w:pPr>
        <w:spacing w:line="256" w:lineRule="auto"/>
        <w:rPr>
          <w:sz w:val="32"/>
          <w:szCs w:val="32"/>
        </w:rPr>
      </w:pPr>
    </w:p>
    <w:p w14:paraId="7FC7713E" w14:textId="77777777" w:rsidR="00F304AB" w:rsidRDefault="00F304AB" w:rsidP="009D1E3A">
      <w:pPr>
        <w:spacing w:line="256" w:lineRule="auto"/>
        <w:rPr>
          <w:sz w:val="32"/>
          <w:szCs w:val="32"/>
        </w:rPr>
      </w:pPr>
    </w:p>
    <w:p w14:paraId="21505974" w14:textId="77777777" w:rsidR="00F304AB" w:rsidRDefault="00F304AB" w:rsidP="009D1E3A">
      <w:pPr>
        <w:spacing w:line="256" w:lineRule="auto"/>
        <w:rPr>
          <w:sz w:val="32"/>
          <w:szCs w:val="32"/>
        </w:rPr>
      </w:pPr>
    </w:p>
    <w:p w14:paraId="2284696B" w14:textId="77777777" w:rsidR="00F304AB" w:rsidRPr="002B2A7C" w:rsidRDefault="00F304AB" w:rsidP="009D1E3A">
      <w:pPr>
        <w:spacing w:line="256" w:lineRule="auto"/>
        <w:rPr>
          <w:sz w:val="32"/>
          <w:szCs w:val="32"/>
        </w:rPr>
      </w:pPr>
    </w:p>
    <w:p w14:paraId="23DDC01E" w14:textId="2B30CC56" w:rsidR="00D70801" w:rsidRPr="00D70801" w:rsidRDefault="00D70801" w:rsidP="00D70801">
      <w:pPr>
        <w:rPr>
          <w:lang w:val="vi-VN"/>
        </w:rPr>
      </w:pPr>
    </w:p>
    <w:p w14:paraId="1D8DFF74" w14:textId="5A1D2FA1" w:rsidR="00D70801" w:rsidRPr="00D70801" w:rsidRDefault="00D70801" w:rsidP="00D70801">
      <w:pPr>
        <w:rPr>
          <w:lang w:val="vi-VN"/>
        </w:rPr>
      </w:pPr>
    </w:p>
    <w:p w14:paraId="3B31C60E" w14:textId="190D9BEB" w:rsidR="00D70801" w:rsidRPr="00D70801" w:rsidRDefault="00217E8B" w:rsidP="00D70801">
      <w:pPr>
        <w:rPr>
          <w:lang w:val="vi-VN"/>
        </w:rPr>
      </w:pPr>
      <w:r>
        <w:rPr>
          <w:b/>
          <w:noProof/>
        </w:rPr>
        <w:lastRenderedPageBreak/>
        <mc:AlternateContent>
          <mc:Choice Requires="wps">
            <w:drawing>
              <wp:anchor distT="0" distB="0" distL="114300" distR="114300" simplePos="0" relativeHeight="251673600" behindDoc="1" locked="0" layoutInCell="1" allowOverlap="1" wp14:anchorId="2ECB5061" wp14:editId="3A234563">
                <wp:simplePos x="0" y="0"/>
                <wp:positionH relativeFrom="page">
                  <wp:align>right</wp:align>
                </wp:positionH>
                <wp:positionV relativeFrom="paragraph">
                  <wp:posOffset>-889635</wp:posOffset>
                </wp:positionV>
                <wp:extent cx="7776210" cy="1118870"/>
                <wp:effectExtent l="0" t="0" r="0" b="5080"/>
                <wp:wrapNone/>
                <wp:docPr id="11" name="Rectangle 11" descr="rectangle"/>
                <wp:cNvGraphicFramePr/>
                <a:graphic xmlns:a="http://schemas.openxmlformats.org/drawingml/2006/main">
                  <a:graphicData uri="http://schemas.microsoft.com/office/word/2010/wordprocessingShape">
                    <wps:wsp>
                      <wps:cNvSpPr/>
                      <wps:spPr>
                        <a:xfrm>
                          <a:off x="0" y="0"/>
                          <a:ext cx="7776210"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302B5D" w14:textId="77777777" w:rsidR="005A0224" w:rsidRDefault="005A0224" w:rsidP="005D2D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ECB5061" id="Rectangle 11" o:spid="_x0000_s1031" alt="rectangle" style="position:absolute;margin-left:561.1pt;margin-top:-70.05pt;width:612.3pt;height:88.1pt;z-index:-25164288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" fillcolor="#008890 [3204]" stroked="f" strokeweight="1pt">
                <v:textbox>
                  <w:txbxContent>
                    <w:p w14:paraId="31302B5D" w14:textId="77777777" w:rsidR="005D2DBE" w:rsidRDefault="005D2DBE" w:rsidP="005D2DBE">
                      <w:pPr>
                        <w:jc w:val="center"/>
                      </w:pPr>
                      <w:bookmarkStart w:id="1" w:name="_GoBack"/>
                      <w:bookmarkEnd w:id="1"/>
                    </w:p>
                  </w:txbxContent>
                </v:textbox>
                <w10:wrap anchorx="page"/>
              </v:rect>
            </w:pict>
          </mc:Fallback>
        </mc:AlternateContent>
      </w:r>
      <w:r>
        <w:rPr>
          <w:b/>
          <w:noProof/>
        </w:rPr>
        <w:drawing>
          <wp:anchor distT="0" distB="0" distL="114300" distR="114300" simplePos="0" relativeHeight="251668480" behindDoc="1" locked="0" layoutInCell="1" allowOverlap="1" wp14:anchorId="47FCF0D4" wp14:editId="3B53E9FF">
            <wp:simplePos x="0" y="0"/>
            <wp:positionH relativeFrom="page">
              <wp:align>right</wp:align>
            </wp:positionH>
            <wp:positionV relativeFrom="paragraph">
              <wp:posOffset>-4445</wp:posOffset>
            </wp:positionV>
            <wp:extent cx="7776210" cy="5186680"/>
            <wp:effectExtent l="0" t="0" r="0" b="0"/>
            <wp:wrapNone/>
            <wp:docPr id="13" name="Picture 13"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9">
                      <a:extLst>
                        <a:ext uri="{28A0092B-C50C-407E-A947-70E740481C1C}">
                          <a14:useLocalDpi xmlns:a14="http://schemas.microsoft.com/office/drawing/2010/main" val="0"/>
                        </a:ext>
                      </a:extLst>
                    </a:blip>
                    <a:stretch>
                      <a:fillRect/>
                    </a:stretch>
                  </pic:blipFill>
                  <pic:spPr>
                    <a:xfrm>
                      <a:off x="0" y="0"/>
                      <a:ext cx="7776210" cy="5186680"/>
                    </a:xfrm>
                    <a:prstGeom prst="rect">
                      <a:avLst/>
                    </a:prstGeom>
                  </pic:spPr>
                </pic:pic>
              </a:graphicData>
            </a:graphic>
            <wp14:sizeRelH relativeFrom="margin">
              <wp14:pctWidth>0</wp14:pctWidth>
            </wp14:sizeRelH>
            <wp14:sizeRelV relativeFrom="margin">
              <wp14:pctHeight>0</wp14:pctHeight>
            </wp14:sizeRelV>
          </wp:anchor>
        </w:drawing>
      </w:r>
    </w:p>
    <w:p w14:paraId="1C64E368" w14:textId="553699D7" w:rsidR="00D70801" w:rsidRPr="00D70801" w:rsidRDefault="00D70801" w:rsidP="00D70801">
      <w:pPr>
        <w:rPr>
          <w:lang w:val="vi-VN"/>
        </w:rPr>
      </w:pPr>
    </w:p>
    <w:p w14:paraId="4F394505" w14:textId="0E8307D4" w:rsidR="00D70801" w:rsidRPr="00D70801" w:rsidRDefault="00D70801" w:rsidP="00D70801">
      <w:pPr>
        <w:rPr>
          <w:lang w:val="vi-VN"/>
        </w:rPr>
      </w:pPr>
    </w:p>
    <w:p w14:paraId="6E245920" w14:textId="48C84C1B" w:rsidR="00D70801" w:rsidRPr="00D70801" w:rsidRDefault="00D70801" w:rsidP="00D70801">
      <w:pPr>
        <w:rPr>
          <w:lang w:val="vi-VN"/>
        </w:rPr>
      </w:pPr>
    </w:p>
    <w:p w14:paraId="4CB0AF01" w14:textId="2274BB28" w:rsidR="00D70801" w:rsidRPr="00D70801" w:rsidRDefault="00D70801" w:rsidP="00D70801">
      <w:pPr>
        <w:rPr>
          <w:lang w:val="vi-VN"/>
        </w:rPr>
      </w:pPr>
    </w:p>
    <w:p w14:paraId="1424B5CD" w14:textId="0AC4C671" w:rsidR="00D70801" w:rsidRPr="00D70801" w:rsidRDefault="00D70801" w:rsidP="00D70801">
      <w:pPr>
        <w:rPr>
          <w:lang w:val="vi-VN"/>
        </w:rPr>
      </w:pPr>
    </w:p>
    <w:p w14:paraId="62128F06" w14:textId="1B1A9ED1" w:rsidR="00D70801" w:rsidRPr="00D70801" w:rsidRDefault="00D70801" w:rsidP="00D70801">
      <w:pPr>
        <w:rPr>
          <w:lang w:val="vi-VN"/>
        </w:rPr>
      </w:pPr>
    </w:p>
    <w:p w14:paraId="62019256" w14:textId="7CBB358C" w:rsidR="00D70801" w:rsidRPr="00D70801" w:rsidRDefault="00D70801" w:rsidP="00D70801">
      <w:pPr>
        <w:rPr>
          <w:lang w:val="vi-VN"/>
        </w:rPr>
      </w:pPr>
    </w:p>
    <w:p w14:paraId="5137EE62" w14:textId="1EA739CC" w:rsidR="00D70801" w:rsidRPr="00D70801" w:rsidRDefault="00D70801" w:rsidP="00D70801">
      <w:pPr>
        <w:rPr>
          <w:lang w:val="vi-VN"/>
        </w:rPr>
      </w:pPr>
    </w:p>
    <w:p w14:paraId="2EA3C63D" w14:textId="6894963F" w:rsidR="00D70801" w:rsidRPr="00D70801" w:rsidRDefault="00D70801" w:rsidP="00D70801">
      <w:pPr>
        <w:rPr>
          <w:lang w:val="vi-VN"/>
        </w:rPr>
      </w:pPr>
    </w:p>
    <w:p w14:paraId="749CEF09" w14:textId="5C7C67B3" w:rsidR="00D70801" w:rsidRPr="00D70801" w:rsidRDefault="00D70801" w:rsidP="00D70801">
      <w:pPr>
        <w:rPr>
          <w:lang w:val="vi-VN"/>
        </w:rPr>
      </w:pPr>
    </w:p>
    <w:p w14:paraId="4B81035C" w14:textId="7639665F" w:rsidR="00D70801" w:rsidRDefault="00D70801" w:rsidP="00D70801">
      <w:pPr>
        <w:rPr>
          <w:lang w:val="vi-VN"/>
        </w:rPr>
      </w:pPr>
    </w:p>
    <w:p w14:paraId="329B5296" w14:textId="3E0EE899" w:rsidR="00D70801" w:rsidRDefault="00D70801" w:rsidP="00D70801">
      <w:pPr>
        <w:rPr>
          <w:lang w:val="vi-VN"/>
        </w:rPr>
      </w:pPr>
    </w:p>
    <w:p w14:paraId="10FF253A" w14:textId="5CFE0408" w:rsidR="00D70801" w:rsidRPr="009D1E3A" w:rsidRDefault="00217E8B" w:rsidP="00D70801">
      <w:pPr>
        <w:rPr>
          <w:lang w:val="vi-VN"/>
        </w:rPr>
      </w:pPr>
      <w:r>
        <w:rPr>
          <w:b/>
          <w:noProof/>
        </w:rPr>
        <mc:AlternateContent>
          <mc:Choice Requires="wps">
            <w:drawing>
              <wp:anchor distT="0" distB="0" distL="114300" distR="114300" simplePos="0" relativeHeight="251671552" behindDoc="1" locked="0" layoutInCell="1" allowOverlap="1" wp14:anchorId="4F8F0DF3" wp14:editId="12EF6EF0">
                <wp:simplePos x="0" y="0"/>
                <wp:positionH relativeFrom="page">
                  <wp:posOffset>-13335</wp:posOffset>
                </wp:positionH>
                <wp:positionV relativeFrom="paragraph">
                  <wp:posOffset>156845</wp:posOffset>
                </wp:positionV>
                <wp:extent cx="7776210" cy="4272280"/>
                <wp:effectExtent l="0" t="0" r="0" b="0"/>
                <wp:wrapNone/>
                <wp:docPr id="55" name="Rectangle 55" descr="rectangle"/>
                <wp:cNvGraphicFramePr/>
                <a:graphic xmlns:a="http://schemas.openxmlformats.org/drawingml/2006/main">
                  <a:graphicData uri="http://schemas.microsoft.com/office/word/2010/wordprocessingShape">
                    <wps:wsp>
                      <wps:cNvSpPr/>
                      <wps:spPr>
                        <a:xfrm>
                          <a:off x="0" y="0"/>
                          <a:ext cx="7776210" cy="427228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586324" w14:textId="12C5ABC6" w:rsidR="005A0224" w:rsidRDefault="005A0224" w:rsidP="006D17CF">
                            <w:pPr>
                              <w:jc w:val="center"/>
                              <w:rPr>
                                <w:color w:val="FFFFFF" w:themeColor="background1"/>
                                <w:sz w:val="80"/>
                                <w:szCs w:val="80"/>
                              </w:rPr>
                            </w:pPr>
                            <w:r>
                              <w:rPr>
                                <w:color w:val="FFFFFF" w:themeColor="background1"/>
                                <w:sz w:val="80"/>
                                <w:szCs w:val="80"/>
                              </w:rPr>
                              <w:t>Sofware Architecture Document</w:t>
                            </w:r>
                          </w:p>
                          <w:p w14:paraId="41041066" w14:textId="77777777" w:rsidR="005A0224" w:rsidRDefault="005A0224" w:rsidP="009D1E3A">
                            <w:pPr>
                              <w:jc w:val="center"/>
                              <w:rPr>
                                <w:color w:val="FFFFFF" w:themeColor="background1"/>
                                <w:sz w:val="80"/>
                                <w:szCs w:val="80"/>
                              </w:rPr>
                            </w:pPr>
                            <w:r w:rsidRPr="00B84F25">
                              <w:rPr>
                                <w:noProof/>
                                <w:color w:val="FFFFFF" w:themeColor="background1"/>
                                <w:sz w:val="80"/>
                                <w:szCs w:val="80"/>
                              </w:rPr>
                              <w:drawing>
                                <wp:inline distT="0" distB="0" distL="0" distR="0" wp14:anchorId="5922B1F7" wp14:editId="231233DD">
                                  <wp:extent cx="5238750" cy="1238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53F5E7BA" w14:textId="77777777" w:rsidR="005A0224" w:rsidRPr="002E4145" w:rsidRDefault="005A0224" w:rsidP="009D1E3A">
                            <w:pPr>
                              <w:jc w:val="center"/>
                              <w:rPr>
                                <w:color w:val="FFFFFF" w:themeColor="background1"/>
                                <w:sz w:val="80"/>
                                <w:szCs w:val="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F8F0DF3" id="Rectangle 55" o:spid="_x0000_s1032" alt="rectangle" style="position:absolute;margin-left:-1.05pt;margin-top:12.35pt;width:612.3pt;height:336.4pt;z-index:-2516449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" fillcolor="#404040 [2429]" stroked="f" strokeweight="1pt">
                <v:textbox>
                  <w:txbxContent>
                    <w:p w14:paraId="1A586324" w14:textId="12C5ABC6" w:rsidR="00AC0926" w:rsidRDefault="00AC0926" w:rsidP="006D17CF">
                      <w:pPr>
                        <w:jc w:val="center"/>
                        <w:rPr>
                          <w:color w:val="FFFFFF" w:themeColor="background1"/>
                          <w:sz w:val="80"/>
                          <w:szCs w:val="80"/>
                        </w:rPr>
                      </w:pPr>
                      <w:r>
                        <w:rPr>
                          <w:color w:val="FFFFFF" w:themeColor="background1"/>
                          <w:sz w:val="80"/>
                          <w:szCs w:val="80"/>
                        </w:rPr>
                        <w:t>Sofware Architecture Document</w:t>
                      </w:r>
                    </w:p>
                    <w:p w14:paraId="41041066" w14:textId="77777777" w:rsidR="00AC0926" w:rsidRDefault="00AC0926" w:rsidP="009D1E3A">
                      <w:pPr>
                        <w:jc w:val="center"/>
                        <w:rPr>
                          <w:color w:val="FFFFFF" w:themeColor="background1"/>
                          <w:sz w:val="80"/>
                          <w:szCs w:val="80"/>
                        </w:rPr>
                      </w:pPr>
                      <w:r w:rsidRPr="00B84F25">
                        <w:rPr>
                          <w:noProof/>
                          <w:color w:val="FFFFFF" w:themeColor="background1"/>
                          <w:sz w:val="80"/>
                          <w:szCs w:val="80"/>
                        </w:rPr>
                        <w:drawing>
                          <wp:inline distT="0" distB="0" distL="0" distR="0" wp14:anchorId="5922B1F7" wp14:editId="231233DD">
                            <wp:extent cx="5238750" cy="1238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53F5E7BA" w14:textId="77777777" w:rsidR="00AC0926" w:rsidRPr="002E4145" w:rsidRDefault="00AC0926" w:rsidP="009D1E3A">
                      <w:pPr>
                        <w:jc w:val="center"/>
                        <w:rPr>
                          <w:color w:val="FFFFFF" w:themeColor="background1"/>
                          <w:sz w:val="80"/>
                          <w:szCs w:val="80"/>
                        </w:rPr>
                      </w:pPr>
                    </w:p>
                  </w:txbxContent>
                </v:textbox>
                <w10:wrap anchorx="page"/>
              </v:rect>
            </w:pict>
          </mc:Fallback>
        </mc:AlternateContent>
      </w:r>
      <w:r w:rsidR="00D70801" w:rsidRPr="009D1E3A">
        <w:rPr>
          <w:lang w:val="vi-VN"/>
        </w:rPr>
        <w:br/>
      </w:r>
      <w:r w:rsidR="00D70801" w:rsidRPr="009D1E3A">
        <w:rPr>
          <w:lang w:val="vi-VN"/>
        </w:rPr>
        <w:br/>
      </w:r>
      <w:r w:rsidR="00D70801" w:rsidRPr="009D1E3A">
        <w:rPr>
          <w:lang w:val="vi-VN"/>
        </w:rPr>
        <w:br/>
      </w:r>
      <w:r w:rsidR="00D70801" w:rsidRPr="009D1E3A">
        <w:rPr>
          <w:lang w:val="vi-VN"/>
        </w:rPr>
        <w:br/>
      </w:r>
      <w:r w:rsidR="00D70801" w:rsidRPr="009D1E3A">
        <w:rPr>
          <w:lang w:val="vi-VN"/>
        </w:rPr>
        <w:br/>
      </w:r>
      <w:r w:rsidR="00D70801" w:rsidRPr="009D1E3A">
        <w:rPr>
          <w:lang w:val="vi-VN"/>
        </w:rPr>
        <w:br/>
      </w:r>
      <w:r w:rsidR="00D70801" w:rsidRPr="009D1E3A">
        <w:rPr>
          <w:lang w:val="vi-VN"/>
        </w:rPr>
        <w:br/>
      </w:r>
      <w:r w:rsidR="00D70801" w:rsidRPr="009D1E3A">
        <w:rPr>
          <w:lang w:val="vi-VN"/>
        </w:rPr>
        <w:br/>
      </w:r>
      <w:r w:rsidR="00D70801" w:rsidRPr="009D1E3A">
        <w:rPr>
          <w:lang w:val="vi-VN"/>
        </w:rPr>
        <w:br/>
      </w:r>
    </w:p>
    <w:sdt>
      <w:sdtPr>
        <w:rPr>
          <w:rFonts w:ascii="Franklin Gothic Book" w:hAnsi="Franklin Gothic Book"/>
          <w:b/>
          <w:color w:val="00656B" w:themeColor="accent1" w:themeShade="BF"/>
          <w:spacing w:val="20"/>
          <w:sz w:val="56"/>
          <w:szCs w:val="32"/>
        </w:rPr>
        <w:id w:val="-1895576018"/>
        <w:docPartObj>
          <w:docPartGallery w:val="Cover Pages"/>
          <w:docPartUnique/>
        </w:docPartObj>
      </w:sdtPr>
      <w:sdtEndPr>
        <w:rPr>
          <w:rFonts w:ascii="Times New Roman" w:hAnsi="Times New Roman"/>
          <w:b w:val="0"/>
          <w:color w:val="000000" w:themeColor="text1"/>
          <w:spacing w:val="0"/>
          <w:sz w:val="28"/>
          <w:szCs w:val="20"/>
        </w:rPr>
      </w:sdtEndPr>
      <w:sdtContent>
        <w:p w14:paraId="489CEECE" w14:textId="1FEF8821" w:rsidR="00D70801" w:rsidRPr="00F259A3" w:rsidRDefault="00D70801" w:rsidP="00EA54B8">
          <w:pPr>
            <w:spacing w:after="200"/>
            <w:rPr>
              <w:b/>
              <w:noProof/>
            </w:rPr>
          </w:pPr>
          <w:r>
            <w:rPr>
              <w:b/>
            </w:rPr>
            <w:br w:type="page"/>
          </w:r>
        </w:p>
      </w:sdtContent>
    </w:sdt>
    <w:p w14:paraId="175589C2" w14:textId="2C028100" w:rsidR="00EA54B8" w:rsidRDefault="00EA54B8" w:rsidP="00EA54B8">
      <w:pPr>
        <w:pStyle w:val="Heading1"/>
      </w:pPr>
      <w:r>
        <w:lastRenderedPageBreak/>
        <w:t>Use-case View</w:t>
      </w:r>
    </w:p>
    <w:p w14:paraId="34005225" w14:textId="77777777" w:rsidR="009D1E3A" w:rsidRDefault="009D1E3A" w:rsidP="009D1E3A">
      <w:pPr>
        <w:ind w:left="1080"/>
        <w:rPr>
          <w:sz w:val="32"/>
          <w:szCs w:val="32"/>
        </w:rPr>
      </w:pPr>
    </w:p>
    <w:p w14:paraId="21D9E40B" w14:textId="1AF373F7" w:rsidR="009D1E3A" w:rsidRDefault="009D1E3A" w:rsidP="009D1E3A">
      <w:pPr>
        <w:pStyle w:val="Heading4"/>
      </w:pPr>
      <w:r>
        <w:t>Quên m</w:t>
      </w:r>
      <w:r>
        <w:rPr>
          <w:rFonts w:ascii="Calibri" w:hAnsi="Calibri" w:cs="Calibri"/>
        </w:rPr>
        <w:t>ậ</w:t>
      </w:r>
      <w:r>
        <w:t>t kh</w:t>
      </w:r>
      <w:r>
        <w:rPr>
          <w:rFonts w:ascii="Calibri" w:hAnsi="Calibri" w:cs="Calibri"/>
        </w:rPr>
        <w:t>ẩ</w:t>
      </w:r>
      <w:r>
        <w:t>u_Trần Văn Khải:</w:t>
      </w:r>
    </w:p>
    <w:p w14:paraId="3F0E3112" w14:textId="77777777" w:rsidR="009D1E3A" w:rsidRDefault="009D1E3A" w:rsidP="009D1E3A">
      <w:pPr>
        <w:pStyle w:val="Heading8"/>
      </w:pPr>
      <w:r>
        <w:t>Usecase:</w:t>
      </w:r>
    </w:p>
    <w:p w14:paraId="1E7D466C" w14:textId="5858B4F2" w:rsidR="009D1E3A" w:rsidRDefault="00E8054C" w:rsidP="009D1E3A">
      <w:r>
        <w:rPr>
          <w:noProof/>
        </w:rPr>
        <w:drawing>
          <wp:inline distT="0" distB="0" distL="0" distR="0" wp14:anchorId="5E2281E7" wp14:editId="1A9972E0">
            <wp:extent cx="5943600" cy="36175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17595"/>
                    </a:xfrm>
                    <a:prstGeom prst="rect">
                      <a:avLst/>
                    </a:prstGeom>
                  </pic:spPr>
                </pic:pic>
              </a:graphicData>
            </a:graphic>
          </wp:inline>
        </w:drawing>
      </w:r>
    </w:p>
    <w:p w14:paraId="470370A1" w14:textId="77777777" w:rsidR="009D1E3A" w:rsidRDefault="009D1E3A" w:rsidP="009D1E3A"/>
    <w:p w14:paraId="6A04B0B2" w14:textId="77777777" w:rsidR="009D1E3A" w:rsidRDefault="009D1E3A" w:rsidP="009D1E3A">
      <w:pPr>
        <w:pStyle w:val="Heading8"/>
      </w:pPr>
      <w:r>
        <w:t>Activity diagram:</w:t>
      </w:r>
    </w:p>
    <w:p w14:paraId="50FB7F32" w14:textId="16DBD89D" w:rsidR="009D1E3A" w:rsidRDefault="009D1E3A" w:rsidP="009D1E3A">
      <w:r>
        <w:rPr>
          <w:noProof/>
        </w:rPr>
        <w:lastRenderedPageBreak/>
        <w:drawing>
          <wp:inline distT="0" distB="0" distL="0" distR="0" wp14:anchorId="31920D38" wp14:editId="34074B2D">
            <wp:extent cx="5943600" cy="2695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1559549C" w14:textId="3F681F78" w:rsidR="00E8054C" w:rsidRDefault="009D1E3A" w:rsidP="009D1E3A">
      <w:pPr>
        <w:pStyle w:val="Heading8"/>
        <w:rPr>
          <w:noProof/>
        </w:rPr>
      </w:pPr>
      <w:r>
        <w:t>Robustness diagram:</w:t>
      </w:r>
      <w:r>
        <w:rPr>
          <w:noProof/>
        </w:rPr>
        <w:t xml:space="preserve"> </w:t>
      </w:r>
      <w:r w:rsidR="00E8054C">
        <w:rPr>
          <w:noProof/>
        </w:rPr>
        <w:drawing>
          <wp:inline distT="0" distB="0" distL="0" distR="0" wp14:anchorId="188C1B82" wp14:editId="45AB6873">
            <wp:extent cx="5943600" cy="27971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97175"/>
                    </a:xfrm>
                    <a:prstGeom prst="rect">
                      <a:avLst/>
                    </a:prstGeom>
                  </pic:spPr>
                </pic:pic>
              </a:graphicData>
            </a:graphic>
          </wp:inline>
        </w:drawing>
      </w:r>
    </w:p>
    <w:p w14:paraId="5B4B7588" w14:textId="1F0F9275" w:rsidR="009D1E3A" w:rsidRDefault="009D1E3A" w:rsidP="009D1E3A">
      <w:pPr>
        <w:pStyle w:val="Heading8"/>
      </w:pPr>
      <w:r>
        <w:t xml:space="preserve"> Sequence diagram:</w:t>
      </w:r>
    </w:p>
    <w:p w14:paraId="78E8D079" w14:textId="48C79BD7" w:rsidR="009D1E3A" w:rsidRDefault="009D1E3A" w:rsidP="009D1E3A">
      <w:r>
        <w:rPr>
          <w:noProof/>
        </w:rPr>
        <w:lastRenderedPageBreak/>
        <w:drawing>
          <wp:inline distT="0" distB="0" distL="0" distR="0" wp14:anchorId="08143C7A" wp14:editId="711B8B9B">
            <wp:extent cx="5943600" cy="25958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1692ABA5" w14:textId="2F9F3E77" w:rsidR="009D1E3A" w:rsidRDefault="009D1E3A" w:rsidP="009D1E3A">
      <w:pPr>
        <w:pStyle w:val="Heading4"/>
      </w:pPr>
      <w:r>
        <w:t>Tìm kiếm sách_Trần Văn Khải:</w:t>
      </w:r>
    </w:p>
    <w:p w14:paraId="13CF8BD2" w14:textId="77777777" w:rsidR="009D1E3A" w:rsidRDefault="009D1E3A" w:rsidP="009D1E3A">
      <w:pPr>
        <w:pStyle w:val="Heading8"/>
      </w:pPr>
      <w:r>
        <w:t>Usecase:</w:t>
      </w:r>
    </w:p>
    <w:p w14:paraId="1C33B794" w14:textId="59378052" w:rsidR="009D1E3A" w:rsidRDefault="009D1E3A" w:rsidP="009D1E3A">
      <w:pPr>
        <w:pStyle w:val="Heading8"/>
      </w:pPr>
      <w:r>
        <w:rPr>
          <w:noProof/>
        </w:rPr>
        <w:drawing>
          <wp:inline distT="0" distB="0" distL="0" distR="0" wp14:anchorId="0B60DAD5" wp14:editId="1E4F09CB">
            <wp:extent cx="5943600" cy="1666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r>
        <w:t xml:space="preserve"> Activity Diagram:</w:t>
      </w:r>
    </w:p>
    <w:p w14:paraId="07167CC4" w14:textId="7066C645" w:rsidR="009D1E3A" w:rsidRDefault="009D1E3A" w:rsidP="009D1E3A">
      <w:pPr>
        <w:pStyle w:val="Heading8"/>
      </w:pPr>
      <w:r>
        <w:rPr>
          <w:noProof/>
        </w:rPr>
        <w:lastRenderedPageBreak/>
        <w:drawing>
          <wp:inline distT="0" distB="0" distL="0" distR="0" wp14:anchorId="1DB7CDEF" wp14:editId="0B73B155">
            <wp:extent cx="5305425" cy="5553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5553075"/>
                    </a:xfrm>
                    <a:prstGeom prst="rect">
                      <a:avLst/>
                    </a:prstGeom>
                    <a:noFill/>
                    <a:ln>
                      <a:noFill/>
                    </a:ln>
                  </pic:spPr>
                </pic:pic>
              </a:graphicData>
            </a:graphic>
          </wp:inline>
        </w:drawing>
      </w:r>
    </w:p>
    <w:p w14:paraId="04BD1012" w14:textId="199FB871" w:rsidR="009D1E3A" w:rsidRDefault="009D1E3A" w:rsidP="009D1E3A">
      <w:pPr>
        <w:pStyle w:val="Heading8"/>
      </w:pPr>
      <w:r>
        <w:lastRenderedPageBreak/>
        <w:t>Robustness Diagram:</w:t>
      </w:r>
      <w:r>
        <w:rPr>
          <w:noProof/>
        </w:rPr>
        <w:t xml:space="preserve"> </w:t>
      </w:r>
      <w:r w:rsidR="00E8054C">
        <w:rPr>
          <w:noProof/>
        </w:rPr>
        <w:drawing>
          <wp:inline distT="0" distB="0" distL="0" distR="0" wp14:anchorId="1F73846B" wp14:editId="6B36B49E">
            <wp:extent cx="5943600" cy="24244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24430"/>
                    </a:xfrm>
                    <a:prstGeom prst="rect">
                      <a:avLst/>
                    </a:prstGeom>
                  </pic:spPr>
                </pic:pic>
              </a:graphicData>
            </a:graphic>
          </wp:inline>
        </w:drawing>
      </w:r>
      <w:r>
        <w:t xml:space="preserve"> Sequence Diagram:</w:t>
      </w:r>
    </w:p>
    <w:p w14:paraId="641E4419" w14:textId="3092D1B4" w:rsidR="009D1E3A" w:rsidRDefault="009D1E3A" w:rsidP="009D1E3A">
      <w:r>
        <w:rPr>
          <w:noProof/>
        </w:rPr>
        <w:drawing>
          <wp:inline distT="0" distB="0" distL="0" distR="0" wp14:anchorId="2E041617" wp14:editId="5010D39B">
            <wp:extent cx="5943600" cy="1352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782770CF" w14:textId="490E5353" w:rsidR="009D1E3A" w:rsidRDefault="009D1E3A" w:rsidP="009D1E3A">
      <w:pPr>
        <w:pStyle w:val="Heading4"/>
      </w:pPr>
      <w:r>
        <w:t>Feedback_Trần Văn Khải:</w:t>
      </w:r>
    </w:p>
    <w:p w14:paraId="1C1FAD76" w14:textId="757D1C9B" w:rsidR="009D1E3A" w:rsidRDefault="009D1E3A" w:rsidP="009D1E3A">
      <w:pPr>
        <w:pStyle w:val="Heading8"/>
        <w:rPr>
          <w:noProof/>
        </w:rPr>
      </w:pPr>
      <w:r>
        <w:lastRenderedPageBreak/>
        <w:t>Usecase:</w:t>
      </w:r>
      <w:r>
        <w:rPr>
          <w:noProof/>
        </w:rPr>
        <w:t xml:space="preserve"> </w:t>
      </w:r>
      <w:r>
        <w:rPr>
          <w:noProof/>
        </w:rPr>
        <w:drawing>
          <wp:inline distT="0" distB="0" distL="0" distR="0" wp14:anchorId="6DD02FF8" wp14:editId="33DE62B2">
            <wp:extent cx="5648325" cy="3171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3171825"/>
                    </a:xfrm>
                    <a:prstGeom prst="rect">
                      <a:avLst/>
                    </a:prstGeom>
                    <a:noFill/>
                    <a:ln>
                      <a:noFill/>
                    </a:ln>
                  </pic:spPr>
                </pic:pic>
              </a:graphicData>
            </a:graphic>
          </wp:inline>
        </w:drawing>
      </w:r>
    </w:p>
    <w:p w14:paraId="064E4FE1" w14:textId="77777777" w:rsidR="009D1E3A" w:rsidRDefault="009D1E3A" w:rsidP="009D1E3A">
      <w:pPr>
        <w:pStyle w:val="Heading8"/>
      </w:pPr>
      <w:r>
        <w:t>Activity Diagram:</w:t>
      </w:r>
    </w:p>
    <w:p w14:paraId="055B0D36" w14:textId="0781DF67" w:rsidR="009D1E3A" w:rsidRDefault="009D1E3A" w:rsidP="009D1E3A">
      <w:r>
        <w:rPr>
          <w:noProof/>
        </w:rPr>
        <w:drawing>
          <wp:inline distT="0" distB="0" distL="0" distR="0" wp14:anchorId="66CD1F19" wp14:editId="23A4E214">
            <wp:extent cx="4105275" cy="423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4238625"/>
                    </a:xfrm>
                    <a:prstGeom prst="rect">
                      <a:avLst/>
                    </a:prstGeom>
                    <a:noFill/>
                    <a:ln>
                      <a:noFill/>
                    </a:ln>
                  </pic:spPr>
                </pic:pic>
              </a:graphicData>
            </a:graphic>
          </wp:inline>
        </w:drawing>
      </w:r>
    </w:p>
    <w:p w14:paraId="11167303" w14:textId="7191BD02" w:rsidR="009D1E3A" w:rsidRDefault="009D1E3A" w:rsidP="009D1E3A">
      <w:pPr>
        <w:pStyle w:val="Heading8"/>
        <w:rPr>
          <w:noProof/>
        </w:rPr>
      </w:pPr>
      <w:r>
        <w:lastRenderedPageBreak/>
        <w:t>Robustness Diagram:</w:t>
      </w:r>
      <w:r>
        <w:rPr>
          <w:noProof/>
        </w:rPr>
        <w:t xml:space="preserve"> </w:t>
      </w:r>
      <w:r w:rsidR="00E8054C">
        <w:rPr>
          <w:noProof/>
        </w:rPr>
        <w:drawing>
          <wp:inline distT="0" distB="0" distL="0" distR="0" wp14:anchorId="7F0CED3C" wp14:editId="064CFB4C">
            <wp:extent cx="5943600" cy="367538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675380"/>
                    </a:xfrm>
                    <a:prstGeom prst="rect">
                      <a:avLst/>
                    </a:prstGeom>
                  </pic:spPr>
                </pic:pic>
              </a:graphicData>
            </a:graphic>
          </wp:inline>
        </w:drawing>
      </w:r>
    </w:p>
    <w:p w14:paraId="2546FBE1" w14:textId="77777777" w:rsidR="009D1E3A" w:rsidRDefault="009D1E3A" w:rsidP="009D1E3A">
      <w:pPr>
        <w:pStyle w:val="Heading8"/>
      </w:pPr>
      <w:r>
        <w:t>Sequence Diagram:</w:t>
      </w:r>
    </w:p>
    <w:p w14:paraId="2F39ACA6" w14:textId="3C3BA3CC" w:rsidR="009D1E3A" w:rsidRDefault="009D1E3A" w:rsidP="009D1E3A">
      <w:pPr>
        <w:rPr>
          <w:noProof/>
        </w:rPr>
      </w:pPr>
      <w:r>
        <w:t>- Customer</w:t>
      </w:r>
      <w:r>
        <w:rPr>
          <w:noProof/>
        </w:rPr>
        <w:t xml:space="preserve"> </w:t>
      </w:r>
      <w:r>
        <w:rPr>
          <w:noProof/>
        </w:rPr>
        <w:drawing>
          <wp:inline distT="0" distB="0" distL="0" distR="0" wp14:anchorId="3216179C" wp14:editId="58E3F505">
            <wp:extent cx="5943600" cy="2143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52A121D6" w14:textId="77777777" w:rsidR="009D1E3A" w:rsidRDefault="009D1E3A" w:rsidP="009D1E3A">
      <w:pPr>
        <w:rPr>
          <w:noProof/>
        </w:rPr>
      </w:pPr>
      <w:r>
        <w:rPr>
          <w:noProof/>
        </w:rPr>
        <w:t>-  Customer Care</w:t>
      </w:r>
    </w:p>
    <w:p w14:paraId="0A9BFE2A" w14:textId="4A46E159" w:rsidR="009D1E3A" w:rsidRDefault="009D1E3A" w:rsidP="009D1E3A">
      <w:r>
        <w:rPr>
          <w:noProof/>
        </w:rPr>
        <w:lastRenderedPageBreak/>
        <w:drawing>
          <wp:inline distT="0" distB="0" distL="0" distR="0" wp14:anchorId="14948C5F" wp14:editId="6AC6FB47">
            <wp:extent cx="5943600" cy="2438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2D2DFE17" w14:textId="77777777" w:rsidR="007C613E" w:rsidRDefault="007C613E" w:rsidP="001E3063">
      <w:pPr>
        <w:jc w:val="center"/>
        <w:rPr>
          <w:sz w:val="30"/>
          <w:szCs w:val="30"/>
        </w:rPr>
      </w:pPr>
    </w:p>
    <w:p w14:paraId="21A16C39" w14:textId="08917037" w:rsidR="002E24FE" w:rsidRDefault="002E24FE" w:rsidP="002E24FE">
      <w:pPr>
        <w:pStyle w:val="Heading1"/>
      </w:pPr>
      <w:r>
        <w:t>Logical View</w:t>
      </w:r>
    </w:p>
    <w:p w14:paraId="770C96BB" w14:textId="240908B4" w:rsidR="00700C6C" w:rsidRDefault="00700C6C" w:rsidP="00700C6C"/>
    <w:p w14:paraId="4ED34422" w14:textId="3379D8E5" w:rsidR="00700C6C" w:rsidRDefault="00700C6C" w:rsidP="00700C6C">
      <w:pPr>
        <w:pStyle w:val="Heading4"/>
      </w:pPr>
      <w:r>
        <w:t>Complete Class Diagram</w:t>
      </w:r>
    </w:p>
    <w:p w14:paraId="6482A98C" w14:textId="77A972A4" w:rsidR="00700C6C" w:rsidRPr="00700C6C" w:rsidRDefault="00700C6C" w:rsidP="00700C6C">
      <w:r>
        <w:rPr>
          <w:noProof/>
        </w:rPr>
        <w:lastRenderedPageBreak/>
        <w:drawing>
          <wp:inline distT="0" distB="0" distL="0" distR="0" wp14:anchorId="3A9FEC66" wp14:editId="4C3A6024">
            <wp:extent cx="5943600" cy="6405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online bookstore_Tuấ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405245"/>
                    </a:xfrm>
                    <a:prstGeom prst="rect">
                      <a:avLst/>
                    </a:prstGeom>
                  </pic:spPr>
                </pic:pic>
              </a:graphicData>
            </a:graphic>
          </wp:inline>
        </w:drawing>
      </w:r>
    </w:p>
    <w:p w14:paraId="099FB444" w14:textId="77777777" w:rsidR="00700C6C" w:rsidRPr="00700C6C" w:rsidRDefault="00700C6C" w:rsidP="00700C6C"/>
    <w:p w14:paraId="27FAD57A" w14:textId="524DB377" w:rsidR="002E24FE" w:rsidRDefault="002E24FE" w:rsidP="002E24FE">
      <w:pPr>
        <w:pStyle w:val="Heading4"/>
      </w:pPr>
      <w:r>
        <w:t>Quên mật khẩu_ Trần Văn Khải</w:t>
      </w:r>
    </w:p>
    <w:p w14:paraId="2F7B731A" w14:textId="4F9189B7" w:rsidR="002E24FE" w:rsidRDefault="002E24FE" w:rsidP="002E24FE">
      <w:r>
        <w:rPr>
          <w:noProof/>
        </w:rPr>
        <w:lastRenderedPageBreak/>
        <w:drawing>
          <wp:inline distT="0" distB="0" distL="0" distR="0" wp14:anchorId="7C558379" wp14:editId="284A9060">
            <wp:extent cx="3411855" cy="38779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1855" cy="3877945"/>
                    </a:xfrm>
                    <a:prstGeom prst="rect">
                      <a:avLst/>
                    </a:prstGeom>
                    <a:noFill/>
                    <a:ln>
                      <a:noFill/>
                    </a:ln>
                  </pic:spPr>
                </pic:pic>
              </a:graphicData>
            </a:graphic>
          </wp:inline>
        </w:drawing>
      </w:r>
      <w:r>
        <w:rPr>
          <w:noProof/>
        </w:rPr>
        <w:t xml:space="preserve"> </w:t>
      </w:r>
      <w:r>
        <w:rPr>
          <w:noProof/>
        </w:rPr>
        <w:drawing>
          <wp:inline distT="0" distB="0" distL="0" distR="0" wp14:anchorId="77A1C585" wp14:editId="6B55DAE0">
            <wp:extent cx="2658745" cy="2988945"/>
            <wp:effectExtent l="0" t="0" r="825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8745" cy="2988945"/>
                    </a:xfrm>
                    <a:prstGeom prst="rect">
                      <a:avLst/>
                    </a:prstGeom>
                    <a:noFill/>
                    <a:ln>
                      <a:noFill/>
                    </a:ln>
                  </pic:spPr>
                </pic:pic>
              </a:graphicData>
            </a:graphic>
          </wp:inline>
        </w:drawing>
      </w:r>
      <w:r>
        <w:rPr>
          <w:noProof/>
        </w:rPr>
        <w:t xml:space="preserve"> </w:t>
      </w:r>
      <w:r>
        <w:rPr>
          <w:noProof/>
        </w:rPr>
        <w:tab/>
      </w:r>
      <w:r>
        <w:rPr>
          <w:noProof/>
        </w:rPr>
        <w:tab/>
      </w:r>
      <w:r>
        <w:rPr>
          <w:noProof/>
        </w:rPr>
        <w:tab/>
      </w:r>
      <w:r>
        <w:rPr>
          <w:noProof/>
        </w:rPr>
        <w:drawing>
          <wp:inline distT="0" distB="0" distL="0" distR="0" wp14:anchorId="1423763B" wp14:editId="2430AC28">
            <wp:extent cx="1845945" cy="1617345"/>
            <wp:effectExtent l="0" t="0" r="190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5945" cy="1617345"/>
                    </a:xfrm>
                    <a:prstGeom prst="rect">
                      <a:avLst/>
                    </a:prstGeom>
                    <a:noFill/>
                    <a:ln>
                      <a:noFill/>
                    </a:ln>
                  </pic:spPr>
                </pic:pic>
              </a:graphicData>
            </a:graphic>
          </wp:inline>
        </w:drawing>
      </w:r>
    </w:p>
    <w:p w14:paraId="44E770A6" w14:textId="77777777" w:rsidR="002E24FE" w:rsidRDefault="002E24FE" w:rsidP="002E24FE">
      <w:pPr>
        <w:pStyle w:val="Heading4"/>
      </w:pPr>
      <w:r>
        <w:t>Tìm ki</w:t>
      </w:r>
      <w:r>
        <w:rPr>
          <w:rFonts w:ascii="Calibri" w:hAnsi="Calibri" w:cs="Calibri"/>
        </w:rPr>
        <w:t>ế</w:t>
      </w:r>
      <w:r>
        <w:t>m sách:</w:t>
      </w:r>
    </w:p>
    <w:p w14:paraId="7DD963C5" w14:textId="77777777" w:rsidR="002E24FE" w:rsidRDefault="002E24FE" w:rsidP="002E24FE">
      <w:pPr>
        <w:pStyle w:val="Heading8"/>
      </w:pPr>
      <w:r>
        <w:t>Class Diagram:</w:t>
      </w:r>
    </w:p>
    <w:p w14:paraId="17D58A1C" w14:textId="7247A5F5" w:rsidR="002E24FE" w:rsidRDefault="002E24FE" w:rsidP="002E24FE">
      <w:r>
        <w:rPr>
          <w:noProof/>
        </w:rPr>
        <w:lastRenderedPageBreak/>
        <w:drawing>
          <wp:inline distT="0" distB="0" distL="0" distR="0" wp14:anchorId="48F3085E" wp14:editId="24E4A2D6">
            <wp:extent cx="2379345" cy="2353945"/>
            <wp:effectExtent l="0" t="0" r="1905"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9345" cy="2353945"/>
                    </a:xfrm>
                    <a:prstGeom prst="rect">
                      <a:avLst/>
                    </a:prstGeom>
                    <a:noFill/>
                    <a:ln>
                      <a:noFill/>
                    </a:ln>
                  </pic:spPr>
                </pic:pic>
              </a:graphicData>
            </a:graphic>
          </wp:inline>
        </w:drawing>
      </w:r>
    </w:p>
    <w:p w14:paraId="76200C4A" w14:textId="77777777" w:rsidR="002E24FE" w:rsidRDefault="002E24FE" w:rsidP="002E24FE"/>
    <w:p w14:paraId="468474F5" w14:textId="77777777" w:rsidR="002E24FE" w:rsidRDefault="002E24FE" w:rsidP="002E24FE"/>
    <w:p w14:paraId="6287C16E" w14:textId="77777777" w:rsidR="002E24FE" w:rsidRDefault="002E24FE" w:rsidP="002E24FE">
      <w:pPr>
        <w:pStyle w:val="Heading4"/>
      </w:pPr>
      <w:r>
        <w:t>Feedback:</w:t>
      </w:r>
    </w:p>
    <w:p w14:paraId="0D147E6B" w14:textId="77777777" w:rsidR="002E24FE" w:rsidRDefault="002E24FE" w:rsidP="002E24FE">
      <w:pPr>
        <w:pStyle w:val="Heading8"/>
      </w:pPr>
      <w:r>
        <w:t>Class Diagram:</w:t>
      </w:r>
    </w:p>
    <w:p w14:paraId="66428019" w14:textId="36B0249E" w:rsidR="002E24FE" w:rsidRDefault="002E24FE" w:rsidP="002E24FE">
      <w:r>
        <w:rPr>
          <w:noProof/>
        </w:rPr>
        <w:drawing>
          <wp:inline distT="0" distB="0" distL="0" distR="0" wp14:anchorId="2E94E5B3" wp14:editId="627ED4A2">
            <wp:extent cx="2658745" cy="2988945"/>
            <wp:effectExtent l="0" t="0" r="8255"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8745" cy="2988945"/>
                    </a:xfrm>
                    <a:prstGeom prst="rect">
                      <a:avLst/>
                    </a:prstGeom>
                    <a:noFill/>
                    <a:ln>
                      <a:noFill/>
                    </a:ln>
                  </pic:spPr>
                </pic:pic>
              </a:graphicData>
            </a:graphic>
          </wp:inline>
        </w:drawing>
      </w:r>
      <w:r>
        <w:tab/>
      </w:r>
      <w:r>
        <w:tab/>
      </w:r>
      <w:r>
        <w:rPr>
          <w:noProof/>
        </w:rPr>
        <w:drawing>
          <wp:inline distT="0" distB="0" distL="0" distR="0" wp14:anchorId="213CDEEB" wp14:editId="38FDB7E4">
            <wp:extent cx="2303145" cy="221805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3145" cy="2218055"/>
                    </a:xfrm>
                    <a:prstGeom prst="rect">
                      <a:avLst/>
                    </a:prstGeom>
                    <a:noFill/>
                    <a:ln>
                      <a:noFill/>
                    </a:ln>
                  </pic:spPr>
                </pic:pic>
              </a:graphicData>
            </a:graphic>
          </wp:inline>
        </w:drawing>
      </w:r>
    </w:p>
    <w:p w14:paraId="203925E3" w14:textId="4BB609A1" w:rsidR="002E24FE" w:rsidRDefault="002E24FE" w:rsidP="002E24FE">
      <w:r>
        <w:rPr>
          <w:noProof/>
        </w:rPr>
        <w:lastRenderedPageBreak/>
        <w:drawing>
          <wp:inline distT="0" distB="0" distL="0" distR="0" wp14:anchorId="37409D83" wp14:editId="5F11DF72">
            <wp:extent cx="2963545" cy="2954655"/>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3545" cy="2954655"/>
                    </a:xfrm>
                    <a:prstGeom prst="rect">
                      <a:avLst/>
                    </a:prstGeom>
                    <a:noFill/>
                    <a:ln>
                      <a:noFill/>
                    </a:ln>
                  </pic:spPr>
                </pic:pic>
              </a:graphicData>
            </a:graphic>
          </wp:inline>
        </w:drawing>
      </w:r>
    </w:p>
    <w:p w14:paraId="349F2C73" w14:textId="77777777" w:rsidR="005A0224" w:rsidRDefault="005A0224" w:rsidP="002E24FE">
      <w:bookmarkStart w:id="0" w:name="_GoBack"/>
      <w:bookmarkEnd w:id="0"/>
    </w:p>
    <w:sectPr w:rsidR="005A0224">
      <w:footerReference w:type="default" r:id="rId32"/>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96C59B" w14:textId="77777777" w:rsidR="00A15A5F" w:rsidRDefault="00A15A5F">
      <w:pPr>
        <w:spacing w:after="0" w:line="240" w:lineRule="auto"/>
      </w:pPr>
      <w:r>
        <w:separator/>
      </w:r>
    </w:p>
  </w:endnote>
  <w:endnote w:type="continuationSeparator" w:id="0">
    <w:p w14:paraId="77DBFD55" w14:textId="77777777" w:rsidR="00A15A5F" w:rsidRDefault="00A15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altName w:val="Corbel"/>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altName w:val="Arial"/>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D13BB" w14:textId="77777777" w:rsidR="005A0224" w:rsidRDefault="005A0224">
    <w:r>
      <w:rPr>
        <w:noProof/>
      </w:rPr>
      <mc:AlternateContent>
        <mc:Choice Requires="wps">
          <w:drawing>
            <wp:anchor distT="0" distB="0" distL="114300" distR="114300" simplePos="0" relativeHeight="251668480" behindDoc="0" locked="0" layoutInCell="0" allowOverlap="1" wp14:anchorId="4A7EC121" wp14:editId="7BC3DE8F">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0A8FF8B0" w14:textId="77777777" w:rsidR="005A0224" w:rsidRPr="00C77D65" w:rsidRDefault="005A0224">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F304AB">
                            <w:rPr>
                              <w:noProof/>
                              <w:sz w:val="36"/>
                              <w:szCs w:val="36"/>
                            </w:rPr>
                            <w:t>21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id="Oval 19" o:spid="_x0000_s1033"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" o:allowincell="f" fillcolor="white [3201]" stroked="f" strokeweight="6pt">
              <v:textbox inset="0,0,0,0">
                <w:txbxContent>
                  <w:p w14:paraId="0A8FF8B0" w14:textId="77777777" w:rsidR="005A0224" w:rsidRPr="00C77D65" w:rsidRDefault="005A0224">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F304AB">
                      <w:rPr>
                        <w:noProof/>
                        <w:sz w:val="36"/>
                        <w:szCs w:val="36"/>
                      </w:rPr>
                      <w:t>21</w:t>
                    </w:r>
                    <w:r w:rsidRPr="00C77D65">
                      <w:rPr>
                        <w:noProof/>
                        <w:sz w:val="36"/>
                        <w:szCs w:val="36"/>
                      </w:rPr>
                      <w:fldChar w:fldCharType="end"/>
                    </w:r>
                  </w:p>
                </w:txbxContent>
              </v:textbox>
              <w10:wrap anchorx="margin" anchory="margin"/>
            </v:roundrect>
          </w:pict>
        </mc:Fallback>
      </mc:AlternateContent>
    </w:r>
  </w:p>
  <w:p w14:paraId="113AD636" w14:textId="77777777" w:rsidR="005A0224" w:rsidRDefault="005A0224">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2D435D" w14:textId="77777777" w:rsidR="00A15A5F" w:rsidRDefault="00A15A5F">
      <w:pPr>
        <w:spacing w:after="0" w:line="240" w:lineRule="auto"/>
      </w:pPr>
      <w:r>
        <w:separator/>
      </w:r>
    </w:p>
  </w:footnote>
  <w:footnote w:type="continuationSeparator" w:id="0">
    <w:p w14:paraId="0435119F" w14:textId="77777777" w:rsidR="00A15A5F" w:rsidRDefault="00A15A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nsid w:val="00AE32F4"/>
    <w:multiLevelType w:val="hybridMultilevel"/>
    <w:tmpl w:val="23DE64B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nsid w:val="0A6E557C"/>
    <w:multiLevelType w:val="hybridMultilevel"/>
    <w:tmpl w:val="1E32EB18"/>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5ED675F"/>
    <w:multiLevelType w:val="hybridMultilevel"/>
    <w:tmpl w:val="EA58B42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nsid w:val="24E34D83"/>
    <w:multiLevelType w:val="hybridMultilevel"/>
    <w:tmpl w:val="BA00182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3066736F"/>
    <w:multiLevelType w:val="hybridMultilevel"/>
    <w:tmpl w:val="5DF643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nsid w:val="392049A6"/>
    <w:multiLevelType w:val="hybridMultilevel"/>
    <w:tmpl w:val="4BEAE0C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39FD6F1E"/>
    <w:multiLevelType w:val="hybridMultilevel"/>
    <w:tmpl w:val="6512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1F7827"/>
    <w:multiLevelType w:val="hybridMultilevel"/>
    <w:tmpl w:val="308CC3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52D56A30"/>
    <w:multiLevelType w:val="hybridMultilevel"/>
    <w:tmpl w:val="A376568A"/>
    <w:lvl w:ilvl="0" w:tplc="ABE4EF16">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52E26D93"/>
    <w:multiLevelType w:val="hybridMultilevel"/>
    <w:tmpl w:val="1672865E"/>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534B1E1F"/>
    <w:multiLevelType w:val="multilevel"/>
    <w:tmpl w:val="66D09B5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3F357DB"/>
    <w:multiLevelType w:val="hybridMultilevel"/>
    <w:tmpl w:val="4972F9B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nsid w:val="5B9C3435"/>
    <w:multiLevelType w:val="hybridMultilevel"/>
    <w:tmpl w:val="014874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0697326"/>
    <w:multiLevelType w:val="hybridMultilevel"/>
    <w:tmpl w:val="979E164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nsid w:val="7068074A"/>
    <w:multiLevelType w:val="hybridMultilevel"/>
    <w:tmpl w:val="EC3C5A16"/>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7478025C"/>
    <w:multiLevelType w:val="hybridMultilevel"/>
    <w:tmpl w:val="6BEA8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74CB4F03"/>
    <w:multiLevelType w:val="hybridMultilevel"/>
    <w:tmpl w:val="BED20CB0"/>
    <w:lvl w:ilvl="0" w:tplc="1A96731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7D057B74"/>
    <w:multiLevelType w:val="hybridMultilevel"/>
    <w:tmpl w:val="BFE40140"/>
    <w:lvl w:ilvl="0" w:tplc="042A000F">
      <w:start w:val="1"/>
      <w:numFmt w:val="decimal"/>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8"/>
  </w:num>
  <w:num w:numId="18">
    <w:abstractNumId w:val="6"/>
  </w:num>
  <w:num w:numId="19">
    <w:abstractNumId w:val="12"/>
  </w:num>
  <w:num w:numId="20">
    <w:abstractNumId w:val="19"/>
  </w:num>
  <w:num w:numId="21">
    <w:abstractNumId w:val="5"/>
  </w:num>
  <w:num w:numId="22">
    <w:abstractNumId w:val="14"/>
  </w:num>
  <w:num w:numId="23">
    <w:abstractNumId w:val="16"/>
  </w:num>
  <w:num w:numId="24">
    <w:abstractNumId w:val="17"/>
  </w:num>
  <w:num w:numId="25">
    <w:abstractNumId w:val="10"/>
  </w:num>
  <w:num w:numId="26">
    <w:abstractNumId w:val="7"/>
  </w:num>
  <w:num w:numId="27">
    <w:abstractNumId w:val="13"/>
  </w:num>
  <w:num w:numId="28">
    <w:abstractNumId w:val="21"/>
  </w:num>
  <w:num w:numId="29">
    <w:abstractNumId w:val="6"/>
  </w:num>
  <w:num w:numId="30">
    <w:abstractNumId w:val="9"/>
  </w:num>
  <w:num w:numId="31">
    <w:abstractNumId w:val="19"/>
  </w:num>
  <w:num w:numId="32">
    <w:abstractNumId w:val="5"/>
  </w:num>
  <w:num w:numId="33">
    <w:abstractNumId w:val="16"/>
  </w:num>
  <w:num w:numId="34">
    <w:abstractNumId w:val="11"/>
  </w:num>
  <w:num w:numId="35">
    <w:abstractNumId w:val="15"/>
  </w:num>
  <w:num w:numId="36">
    <w:abstractNumId w:val="20"/>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45"/>
    <w:rsid w:val="00001FA4"/>
    <w:rsid w:val="00012792"/>
    <w:rsid w:val="000345CB"/>
    <w:rsid w:val="000671DB"/>
    <w:rsid w:val="00072D8B"/>
    <w:rsid w:val="00074E8B"/>
    <w:rsid w:val="000D1FC0"/>
    <w:rsid w:val="000F1DCE"/>
    <w:rsid w:val="001604EE"/>
    <w:rsid w:val="0016270C"/>
    <w:rsid w:val="00184358"/>
    <w:rsid w:val="001D1985"/>
    <w:rsid w:val="001E3063"/>
    <w:rsid w:val="00203C63"/>
    <w:rsid w:val="00217E8B"/>
    <w:rsid w:val="00242D76"/>
    <w:rsid w:val="0025729B"/>
    <w:rsid w:val="002A0A41"/>
    <w:rsid w:val="002B2A7C"/>
    <w:rsid w:val="002C6580"/>
    <w:rsid w:val="002E24FE"/>
    <w:rsid w:val="002E4145"/>
    <w:rsid w:val="002F10DB"/>
    <w:rsid w:val="003273DF"/>
    <w:rsid w:val="0033156F"/>
    <w:rsid w:val="00376F10"/>
    <w:rsid w:val="0038093A"/>
    <w:rsid w:val="003A5C69"/>
    <w:rsid w:val="003B3056"/>
    <w:rsid w:val="003B58AF"/>
    <w:rsid w:val="003D2F00"/>
    <w:rsid w:val="003F7430"/>
    <w:rsid w:val="004154B5"/>
    <w:rsid w:val="00475630"/>
    <w:rsid w:val="0048593B"/>
    <w:rsid w:val="004860BC"/>
    <w:rsid w:val="004A0EE8"/>
    <w:rsid w:val="004B08A8"/>
    <w:rsid w:val="004C3A90"/>
    <w:rsid w:val="004C6AC0"/>
    <w:rsid w:val="004E4D8D"/>
    <w:rsid w:val="004F2D8F"/>
    <w:rsid w:val="004F570B"/>
    <w:rsid w:val="004F66A0"/>
    <w:rsid w:val="00512EDA"/>
    <w:rsid w:val="0051615D"/>
    <w:rsid w:val="00524BAA"/>
    <w:rsid w:val="00545F4F"/>
    <w:rsid w:val="005653DB"/>
    <w:rsid w:val="005A0224"/>
    <w:rsid w:val="005C5BDA"/>
    <w:rsid w:val="005D2DBE"/>
    <w:rsid w:val="00601D76"/>
    <w:rsid w:val="00616989"/>
    <w:rsid w:val="0061799A"/>
    <w:rsid w:val="0062370B"/>
    <w:rsid w:val="00676CF9"/>
    <w:rsid w:val="006D17CF"/>
    <w:rsid w:val="006D5CD6"/>
    <w:rsid w:val="00700C6C"/>
    <w:rsid w:val="00715B33"/>
    <w:rsid w:val="00717172"/>
    <w:rsid w:val="00734CC9"/>
    <w:rsid w:val="00786ACC"/>
    <w:rsid w:val="007B346A"/>
    <w:rsid w:val="007C613E"/>
    <w:rsid w:val="00813810"/>
    <w:rsid w:val="0087201F"/>
    <w:rsid w:val="008A689A"/>
    <w:rsid w:val="008C6952"/>
    <w:rsid w:val="008D0A5A"/>
    <w:rsid w:val="00942CE0"/>
    <w:rsid w:val="00944BA8"/>
    <w:rsid w:val="00950DD6"/>
    <w:rsid w:val="00952359"/>
    <w:rsid w:val="00962160"/>
    <w:rsid w:val="009D1E3A"/>
    <w:rsid w:val="00A108C2"/>
    <w:rsid w:val="00A15A5F"/>
    <w:rsid w:val="00A362E1"/>
    <w:rsid w:val="00AA1F13"/>
    <w:rsid w:val="00AC0926"/>
    <w:rsid w:val="00AC60EE"/>
    <w:rsid w:val="00AF386C"/>
    <w:rsid w:val="00B101F4"/>
    <w:rsid w:val="00B238FA"/>
    <w:rsid w:val="00B70300"/>
    <w:rsid w:val="00B720C8"/>
    <w:rsid w:val="00B72A17"/>
    <w:rsid w:val="00B838DA"/>
    <w:rsid w:val="00B84F25"/>
    <w:rsid w:val="00B864F8"/>
    <w:rsid w:val="00B93FDF"/>
    <w:rsid w:val="00BB0743"/>
    <w:rsid w:val="00BB7FC7"/>
    <w:rsid w:val="00BC5723"/>
    <w:rsid w:val="00C34D86"/>
    <w:rsid w:val="00C416DE"/>
    <w:rsid w:val="00C54B3C"/>
    <w:rsid w:val="00C70CBD"/>
    <w:rsid w:val="00C71098"/>
    <w:rsid w:val="00C77D65"/>
    <w:rsid w:val="00C80AFE"/>
    <w:rsid w:val="00C91D64"/>
    <w:rsid w:val="00CA0768"/>
    <w:rsid w:val="00CB4A4D"/>
    <w:rsid w:val="00CC28D5"/>
    <w:rsid w:val="00CF67F2"/>
    <w:rsid w:val="00D423D0"/>
    <w:rsid w:val="00D6519B"/>
    <w:rsid w:val="00D70801"/>
    <w:rsid w:val="00D73345"/>
    <w:rsid w:val="00D7553D"/>
    <w:rsid w:val="00D8314E"/>
    <w:rsid w:val="00DA52D9"/>
    <w:rsid w:val="00DA7C93"/>
    <w:rsid w:val="00DD775B"/>
    <w:rsid w:val="00DE6F3F"/>
    <w:rsid w:val="00E03CAE"/>
    <w:rsid w:val="00E0736E"/>
    <w:rsid w:val="00E64DAA"/>
    <w:rsid w:val="00E707C0"/>
    <w:rsid w:val="00E8054C"/>
    <w:rsid w:val="00E9266E"/>
    <w:rsid w:val="00EA54B8"/>
    <w:rsid w:val="00EB53DF"/>
    <w:rsid w:val="00ED14C6"/>
    <w:rsid w:val="00ED5C73"/>
    <w:rsid w:val="00EE6FA4"/>
    <w:rsid w:val="00EF0E81"/>
    <w:rsid w:val="00F07B0B"/>
    <w:rsid w:val="00F07EB5"/>
    <w:rsid w:val="00F25076"/>
    <w:rsid w:val="00F259A3"/>
    <w:rsid w:val="00F304AB"/>
    <w:rsid w:val="00F30538"/>
    <w:rsid w:val="00F36116"/>
    <w:rsid w:val="00F42D3A"/>
    <w:rsid w:val="00F87E57"/>
    <w:rsid w:val="00FA675A"/>
    <w:rsid w:val="00FA7F52"/>
    <w:rsid w:val="00FC7DDE"/>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EBF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2359"/>
    <w:pPr>
      <w:spacing w:after="160"/>
    </w:pPr>
    <w:rPr>
      <w:rFonts w:ascii="Times New Roman" w:hAnsi="Times New Roman" w:cs="Times New Roman"/>
      <w:color w:val="000000" w:themeColor="text1"/>
      <w:sz w:val="28"/>
      <w:szCs w:val="20"/>
    </w:rPr>
  </w:style>
  <w:style w:type="paragraph" w:styleId="Heading1">
    <w:name w:val="heading 1"/>
    <w:basedOn w:val="Normal"/>
    <w:next w:val="Normal"/>
    <w:link w:val="Heading1Char"/>
    <w:uiPriority w:val="9"/>
    <w:qFormat/>
    <w:rsid w:val="00B84F25"/>
    <w:pPr>
      <w:spacing w:before="300" w:after="40" w:line="240" w:lineRule="auto"/>
      <w:outlineLvl w:val="0"/>
    </w:pPr>
    <w:rPr>
      <w:color w:val="00656B" w:themeColor="accent1" w:themeShade="BF"/>
      <w:spacing w:val="20"/>
      <w:sz w:val="56"/>
      <w:szCs w:val="32"/>
    </w:rPr>
  </w:style>
  <w:style w:type="paragraph" w:styleId="Heading2">
    <w:name w:val="heading 2"/>
    <w:basedOn w:val="Normal"/>
    <w:next w:val="Normal"/>
    <w:link w:val="Heading2Char"/>
    <w:uiPriority w:val="9"/>
    <w:qFormat/>
    <w:rsid w:val="00CA0768"/>
    <w:pPr>
      <w:spacing w:before="240" w:after="40" w:line="240" w:lineRule="auto"/>
      <w:outlineLvl w:val="1"/>
    </w:pPr>
    <w:rPr>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rsid w:val="00E03CAE"/>
    <w:pPr>
      <w:spacing w:before="240" w:after="0"/>
      <w:outlineLvl w:val="3"/>
    </w:pPr>
    <w:rPr>
      <w:b/>
      <w:color w:val="8CA423" w:themeColor="accent3" w:themeShade="BF"/>
      <w:spacing w:val="20"/>
      <w:sz w:val="38"/>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rsid w:val="00E03CAE"/>
    <w:pPr>
      <w:spacing w:before="200" w:after="0"/>
      <w:outlineLvl w:val="7"/>
    </w:pPr>
    <w:rPr>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F25"/>
    <w:rPr>
      <w:rFonts w:ascii="Times New Roman" w:hAnsi="Times New Roman"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CA0768"/>
    <w:rPr>
      <w:rFonts w:ascii="Times New Roman" w:hAnsi="Times New Roman"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sid w:val="00E03CAE"/>
    <w:rPr>
      <w:rFonts w:ascii="Times New Roman" w:hAnsi="Times New Roman" w:cs="Times New Roman"/>
      <w:b/>
      <w:color w:val="8CA423" w:themeColor="accent3" w:themeShade="BF"/>
      <w:spacing w:val="20"/>
      <w:sz w:val="38"/>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sid w:val="00E03CAE"/>
    <w:rPr>
      <w:rFonts w:ascii="Times New Roman" w:hAnsi="Times New Roman" w:cs="Times New Roman"/>
      <w:color w:val="008890" w:themeColor="accent1"/>
      <w:spacing w:val="10"/>
      <w:sz w:val="28"/>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39"/>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customStyle="1" w:styleId="PlainTable4">
    <w:name w:val="Plain Table 4"/>
    <w:basedOn w:val="TableNormal"/>
    <w:uiPriority w:val="44"/>
    <w:rsid w:val="0061698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84F25"/>
    <w:pPr>
      <w:spacing w:after="200"/>
      <w:ind w:left="720"/>
      <w:contextualSpacing/>
    </w:pPr>
    <w:rPr>
      <w:rFonts w:cstheme="minorBidi"/>
      <w:color w:val="auto"/>
      <w:szCs w:val="22"/>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2359"/>
    <w:pPr>
      <w:spacing w:after="160"/>
    </w:pPr>
    <w:rPr>
      <w:rFonts w:ascii="Times New Roman" w:hAnsi="Times New Roman" w:cs="Times New Roman"/>
      <w:color w:val="000000" w:themeColor="text1"/>
      <w:sz w:val="28"/>
      <w:szCs w:val="20"/>
    </w:rPr>
  </w:style>
  <w:style w:type="paragraph" w:styleId="Heading1">
    <w:name w:val="heading 1"/>
    <w:basedOn w:val="Normal"/>
    <w:next w:val="Normal"/>
    <w:link w:val="Heading1Char"/>
    <w:uiPriority w:val="9"/>
    <w:qFormat/>
    <w:rsid w:val="00B84F25"/>
    <w:pPr>
      <w:spacing w:before="300" w:after="40" w:line="240" w:lineRule="auto"/>
      <w:outlineLvl w:val="0"/>
    </w:pPr>
    <w:rPr>
      <w:color w:val="00656B" w:themeColor="accent1" w:themeShade="BF"/>
      <w:spacing w:val="20"/>
      <w:sz w:val="56"/>
      <w:szCs w:val="32"/>
    </w:rPr>
  </w:style>
  <w:style w:type="paragraph" w:styleId="Heading2">
    <w:name w:val="heading 2"/>
    <w:basedOn w:val="Normal"/>
    <w:next w:val="Normal"/>
    <w:link w:val="Heading2Char"/>
    <w:uiPriority w:val="9"/>
    <w:qFormat/>
    <w:rsid w:val="00CA0768"/>
    <w:pPr>
      <w:spacing w:before="240" w:after="40" w:line="240" w:lineRule="auto"/>
      <w:outlineLvl w:val="1"/>
    </w:pPr>
    <w:rPr>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rsid w:val="00E03CAE"/>
    <w:pPr>
      <w:spacing w:before="240" w:after="0"/>
      <w:outlineLvl w:val="3"/>
    </w:pPr>
    <w:rPr>
      <w:b/>
      <w:color w:val="8CA423" w:themeColor="accent3" w:themeShade="BF"/>
      <w:spacing w:val="20"/>
      <w:sz w:val="38"/>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rsid w:val="00E03CAE"/>
    <w:pPr>
      <w:spacing w:before="200" w:after="0"/>
      <w:outlineLvl w:val="7"/>
    </w:pPr>
    <w:rPr>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F25"/>
    <w:rPr>
      <w:rFonts w:ascii="Times New Roman" w:hAnsi="Times New Roman"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CA0768"/>
    <w:rPr>
      <w:rFonts w:ascii="Times New Roman" w:hAnsi="Times New Roman"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sid w:val="00E03CAE"/>
    <w:rPr>
      <w:rFonts w:ascii="Times New Roman" w:hAnsi="Times New Roman" w:cs="Times New Roman"/>
      <w:b/>
      <w:color w:val="8CA423" w:themeColor="accent3" w:themeShade="BF"/>
      <w:spacing w:val="20"/>
      <w:sz w:val="38"/>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sid w:val="00E03CAE"/>
    <w:rPr>
      <w:rFonts w:ascii="Times New Roman" w:hAnsi="Times New Roman" w:cs="Times New Roman"/>
      <w:color w:val="008890" w:themeColor="accent1"/>
      <w:spacing w:val="10"/>
      <w:sz w:val="28"/>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39"/>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customStyle="1" w:styleId="PlainTable4">
    <w:name w:val="Plain Table 4"/>
    <w:basedOn w:val="TableNormal"/>
    <w:uiPriority w:val="44"/>
    <w:rsid w:val="0061698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84F25"/>
    <w:pPr>
      <w:spacing w:after="200"/>
      <w:ind w:left="720"/>
      <w:contextualSpacing/>
    </w:pPr>
    <w:rPr>
      <w:rFonts w:cstheme="minorBidi"/>
      <w:color w:val="auto"/>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72368">
      <w:bodyDiv w:val="1"/>
      <w:marLeft w:val="0"/>
      <w:marRight w:val="0"/>
      <w:marTop w:val="0"/>
      <w:marBottom w:val="0"/>
      <w:divBdr>
        <w:top w:val="none" w:sz="0" w:space="0" w:color="auto"/>
        <w:left w:val="none" w:sz="0" w:space="0" w:color="auto"/>
        <w:bottom w:val="none" w:sz="0" w:space="0" w:color="auto"/>
        <w:right w:val="none" w:sz="0" w:space="0" w:color="auto"/>
      </w:divBdr>
    </w:div>
    <w:div w:id="90660124">
      <w:bodyDiv w:val="1"/>
      <w:marLeft w:val="0"/>
      <w:marRight w:val="0"/>
      <w:marTop w:val="0"/>
      <w:marBottom w:val="0"/>
      <w:divBdr>
        <w:top w:val="none" w:sz="0" w:space="0" w:color="auto"/>
        <w:left w:val="none" w:sz="0" w:space="0" w:color="auto"/>
        <w:bottom w:val="none" w:sz="0" w:space="0" w:color="auto"/>
        <w:right w:val="none" w:sz="0" w:space="0" w:color="auto"/>
      </w:divBdr>
    </w:div>
    <w:div w:id="132911300">
      <w:bodyDiv w:val="1"/>
      <w:marLeft w:val="0"/>
      <w:marRight w:val="0"/>
      <w:marTop w:val="0"/>
      <w:marBottom w:val="0"/>
      <w:divBdr>
        <w:top w:val="none" w:sz="0" w:space="0" w:color="auto"/>
        <w:left w:val="none" w:sz="0" w:space="0" w:color="auto"/>
        <w:bottom w:val="none" w:sz="0" w:space="0" w:color="auto"/>
        <w:right w:val="none" w:sz="0" w:space="0" w:color="auto"/>
      </w:divBdr>
    </w:div>
    <w:div w:id="198974945">
      <w:bodyDiv w:val="1"/>
      <w:marLeft w:val="0"/>
      <w:marRight w:val="0"/>
      <w:marTop w:val="0"/>
      <w:marBottom w:val="0"/>
      <w:divBdr>
        <w:top w:val="none" w:sz="0" w:space="0" w:color="auto"/>
        <w:left w:val="none" w:sz="0" w:space="0" w:color="auto"/>
        <w:bottom w:val="none" w:sz="0" w:space="0" w:color="auto"/>
        <w:right w:val="none" w:sz="0" w:space="0" w:color="auto"/>
      </w:divBdr>
    </w:div>
    <w:div w:id="298000363">
      <w:bodyDiv w:val="1"/>
      <w:marLeft w:val="0"/>
      <w:marRight w:val="0"/>
      <w:marTop w:val="0"/>
      <w:marBottom w:val="0"/>
      <w:divBdr>
        <w:top w:val="none" w:sz="0" w:space="0" w:color="auto"/>
        <w:left w:val="none" w:sz="0" w:space="0" w:color="auto"/>
        <w:bottom w:val="none" w:sz="0" w:space="0" w:color="auto"/>
        <w:right w:val="none" w:sz="0" w:space="0" w:color="auto"/>
      </w:divBdr>
    </w:div>
    <w:div w:id="383678621">
      <w:bodyDiv w:val="1"/>
      <w:marLeft w:val="0"/>
      <w:marRight w:val="0"/>
      <w:marTop w:val="0"/>
      <w:marBottom w:val="0"/>
      <w:divBdr>
        <w:top w:val="none" w:sz="0" w:space="0" w:color="auto"/>
        <w:left w:val="none" w:sz="0" w:space="0" w:color="auto"/>
        <w:bottom w:val="none" w:sz="0" w:space="0" w:color="auto"/>
        <w:right w:val="none" w:sz="0" w:space="0" w:color="auto"/>
      </w:divBdr>
    </w:div>
    <w:div w:id="456531306">
      <w:bodyDiv w:val="1"/>
      <w:marLeft w:val="0"/>
      <w:marRight w:val="0"/>
      <w:marTop w:val="0"/>
      <w:marBottom w:val="0"/>
      <w:divBdr>
        <w:top w:val="none" w:sz="0" w:space="0" w:color="auto"/>
        <w:left w:val="none" w:sz="0" w:space="0" w:color="auto"/>
        <w:bottom w:val="none" w:sz="0" w:space="0" w:color="auto"/>
        <w:right w:val="none" w:sz="0" w:space="0" w:color="auto"/>
      </w:divBdr>
    </w:div>
    <w:div w:id="595941821">
      <w:bodyDiv w:val="1"/>
      <w:marLeft w:val="0"/>
      <w:marRight w:val="0"/>
      <w:marTop w:val="0"/>
      <w:marBottom w:val="0"/>
      <w:divBdr>
        <w:top w:val="none" w:sz="0" w:space="0" w:color="auto"/>
        <w:left w:val="none" w:sz="0" w:space="0" w:color="auto"/>
        <w:bottom w:val="none" w:sz="0" w:space="0" w:color="auto"/>
        <w:right w:val="none" w:sz="0" w:space="0" w:color="auto"/>
      </w:divBdr>
    </w:div>
    <w:div w:id="806557756">
      <w:bodyDiv w:val="1"/>
      <w:marLeft w:val="0"/>
      <w:marRight w:val="0"/>
      <w:marTop w:val="0"/>
      <w:marBottom w:val="0"/>
      <w:divBdr>
        <w:top w:val="none" w:sz="0" w:space="0" w:color="auto"/>
        <w:left w:val="none" w:sz="0" w:space="0" w:color="auto"/>
        <w:bottom w:val="none" w:sz="0" w:space="0" w:color="auto"/>
        <w:right w:val="none" w:sz="0" w:space="0" w:color="auto"/>
      </w:divBdr>
    </w:div>
    <w:div w:id="888491754">
      <w:bodyDiv w:val="1"/>
      <w:marLeft w:val="0"/>
      <w:marRight w:val="0"/>
      <w:marTop w:val="0"/>
      <w:marBottom w:val="0"/>
      <w:divBdr>
        <w:top w:val="none" w:sz="0" w:space="0" w:color="auto"/>
        <w:left w:val="none" w:sz="0" w:space="0" w:color="auto"/>
        <w:bottom w:val="none" w:sz="0" w:space="0" w:color="auto"/>
        <w:right w:val="none" w:sz="0" w:space="0" w:color="auto"/>
      </w:divBdr>
    </w:div>
    <w:div w:id="1032725552">
      <w:bodyDiv w:val="1"/>
      <w:marLeft w:val="0"/>
      <w:marRight w:val="0"/>
      <w:marTop w:val="0"/>
      <w:marBottom w:val="0"/>
      <w:divBdr>
        <w:top w:val="none" w:sz="0" w:space="0" w:color="auto"/>
        <w:left w:val="none" w:sz="0" w:space="0" w:color="auto"/>
        <w:bottom w:val="none" w:sz="0" w:space="0" w:color="auto"/>
        <w:right w:val="none" w:sz="0" w:space="0" w:color="auto"/>
      </w:divBdr>
    </w:div>
    <w:div w:id="1056926626">
      <w:bodyDiv w:val="1"/>
      <w:marLeft w:val="0"/>
      <w:marRight w:val="0"/>
      <w:marTop w:val="0"/>
      <w:marBottom w:val="0"/>
      <w:divBdr>
        <w:top w:val="none" w:sz="0" w:space="0" w:color="auto"/>
        <w:left w:val="none" w:sz="0" w:space="0" w:color="auto"/>
        <w:bottom w:val="none" w:sz="0" w:space="0" w:color="auto"/>
        <w:right w:val="none" w:sz="0" w:space="0" w:color="auto"/>
      </w:divBdr>
    </w:div>
    <w:div w:id="1266379270">
      <w:bodyDiv w:val="1"/>
      <w:marLeft w:val="0"/>
      <w:marRight w:val="0"/>
      <w:marTop w:val="0"/>
      <w:marBottom w:val="0"/>
      <w:divBdr>
        <w:top w:val="none" w:sz="0" w:space="0" w:color="auto"/>
        <w:left w:val="none" w:sz="0" w:space="0" w:color="auto"/>
        <w:bottom w:val="none" w:sz="0" w:space="0" w:color="auto"/>
        <w:right w:val="none" w:sz="0" w:space="0" w:color="auto"/>
      </w:divBdr>
    </w:div>
    <w:div w:id="1271814517">
      <w:bodyDiv w:val="1"/>
      <w:marLeft w:val="0"/>
      <w:marRight w:val="0"/>
      <w:marTop w:val="0"/>
      <w:marBottom w:val="0"/>
      <w:divBdr>
        <w:top w:val="none" w:sz="0" w:space="0" w:color="auto"/>
        <w:left w:val="none" w:sz="0" w:space="0" w:color="auto"/>
        <w:bottom w:val="none" w:sz="0" w:space="0" w:color="auto"/>
        <w:right w:val="none" w:sz="0" w:space="0" w:color="auto"/>
      </w:divBdr>
    </w:div>
    <w:div w:id="1276447535">
      <w:bodyDiv w:val="1"/>
      <w:marLeft w:val="0"/>
      <w:marRight w:val="0"/>
      <w:marTop w:val="0"/>
      <w:marBottom w:val="0"/>
      <w:divBdr>
        <w:top w:val="none" w:sz="0" w:space="0" w:color="auto"/>
        <w:left w:val="none" w:sz="0" w:space="0" w:color="auto"/>
        <w:bottom w:val="none" w:sz="0" w:space="0" w:color="auto"/>
        <w:right w:val="none" w:sz="0" w:space="0" w:color="auto"/>
      </w:divBdr>
    </w:div>
    <w:div w:id="1364985151">
      <w:bodyDiv w:val="1"/>
      <w:marLeft w:val="0"/>
      <w:marRight w:val="0"/>
      <w:marTop w:val="0"/>
      <w:marBottom w:val="0"/>
      <w:divBdr>
        <w:top w:val="none" w:sz="0" w:space="0" w:color="auto"/>
        <w:left w:val="none" w:sz="0" w:space="0" w:color="auto"/>
        <w:bottom w:val="none" w:sz="0" w:space="0" w:color="auto"/>
        <w:right w:val="none" w:sz="0" w:space="0" w:color="auto"/>
      </w:divBdr>
    </w:div>
    <w:div w:id="1508595533">
      <w:bodyDiv w:val="1"/>
      <w:marLeft w:val="0"/>
      <w:marRight w:val="0"/>
      <w:marTop w:val="0"/>
      <w:marBottom w:val="0"/>
      <w:divBdr>
        <w:top w:val="none" w:sz="0" w:space="0" w:color="auto"/>
        <w:left w:val="none" w:sz="0" w:space="0" w:color="auto"/>
        <w:bottom w:val="none" w:sz="0" w:space="0" w:color="auto"/>
        <w:right w:val="none" w:sz="0" w:space="0" w:color="auto"/>
      </w:divBdr>
    </w:div>
    <w:div w:id="1534273231">
      <w:bodyDiv w:val="1"/>
      <w:marLeft w:val="0"/>
      <w:marRight w:val="0"/>
      <w:marTop w:val="0"/>
      <w:marBottom w:val="0"/>
      <w:divBdr>
        <w:top w:val="none" w:sz="0" w:space="0" w:color="auto"/>
        <w:left w:val="none" w:sz="0" w:space="0" w:color="auto"/>
        <w:bottom w:val="none" w:sz="0" w:space="0" w:color="auto"/>
        <w:right w:val="none" w:sz="0" w:space="0" w:color="auto"/>
      </w:divBdr>
    </w:div>
    <w:div w:id="1665010765">
      <w:bodyDiv w:val="1"/>
      <w:marLeft w:val="0"/>
      <w:marRight w:val="0"/>
      <w:marTop w:val="0"/>
      <w:marBottom w:val="0"/>
      <w:divBdr>
        <w:top w:val="none" w:sz="0" w:space="0" w:color="auto"/>
        <w:left w:val="none" w:sz="0" w:space="0" w:color="auto"/>
        <w:bottom w:val="none" w:sz="0" w:space="0" w:color="auto"/>
        <w:right w:val="none" w:sz="0" w:space="0" w:color="auto"/>
      </w:divBdr>
    </w:div>
    <w:div w:id="1825389629">
      <w:bodyDiv w:val="1"/>
      <w:marLeft w:val="0"/>
      <w:marRight w:val="0"/>
      <w:marTop w:val="0"/>
      <w:marBottom w:val="0"/>
      <w:divBdr>
        <w:top w:val="none" w:sz="0" w:space="0" w:color="auto"/>
        <w:left w:val="none" w:sz="0" w:space="0" w:color="auto"/>
        <w:bottom w:val="none" w:sz="0" w:space="0" w:color="auto"/>
        <w:right w:val="none" w:sz="0" w:space="0" w:color="auto"/>
      </w:divBdr>
    </w:div>
    <w:div w:id="1836609283">
      <w:bodyDiv w:val="1"/>
      <w:marLeft w:val="0"/>
      <w:marRight w:val="0"/>
      <w:marTop w:val="0"/>
      <w:marBottom w:val="0"/>
      <w:divBdr>
        <w:top w:val="none" w:sz="0" w:space="0" w:color="auto"/>
        <w:left w:val="none" w:sz="0" w:space="0" w:color="auto"/>
        <w:bottom w:val="none" w:sz="0" w:space="0" w:color="auto"/>
        <w:right w:val="none" w:sz="0" w:space="0" w:color="auto"/>
      </w:divBdr>
    </w:div>
    <w:div w:id="1918325478">
      <w:bodyDiv w:val="1"/>
      <w:marLeft w:val="0"/>
      <w:marRight w:val="0"/>
      <w:marTop w:val="0"/>
      <w:marBottom w:val="0"/>
      <w:divBdr>
        <w:top w:val="none" w:sz="0" w:space="0" w:color="auto"/>
        <w:left w:val="none" w:sz="0" w:space="0" w:color="auto"/>
        <w:bottom w:val="none" w:sz="0" w:space="0" w:color="auto"/>
        <w:right w:val="none" w:sz="0" w:space="0" w:color="auto"/>
      </w:divBdr>
    </w:div>
    <w:div w:id="1934895411">
      <w:bodyDiv w:val="1"/>
      <w:marLeft w:val="0"/>
      <w:marRight w:val="0"/>
      <w:marTop w:val="0"/>
      <w:marBottom w:val="0"/>
      <w:divBdr>
        <w:top w:val="none" w:sz="0" w:space="0" w:color="auto"/>
        <w:left w:val="none" w:sz="0" w:space="0" w:color="auto"/>
        <w:bottom w:val="none" w:sz="0" w:space="0" w:color="auto"/>
        <w:right w:val="none" w:sz="0" w:space="0" w:color="auto"/>
      </w:divBdr>
    </w:div>
    <w:div w:id="212572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emf"/><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PC\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A732C-A99D-4CA1-8640-3296D61B4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0</TotalTime>
  <Pages>23</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MSI</cp:lastModifiedBy>
  <cp:revision>2</cp:revision>
  <dcterms:created xsi:type="dcterms:W3CDTF">2019-06-15T05:49:00Z</dcterms:created>
  <dcterms:modified xsi:type="dcterms:W3CDTF">2019-06-15T05:49:00Z</dcterms:modified>
</cp:coreProperties>
</file>